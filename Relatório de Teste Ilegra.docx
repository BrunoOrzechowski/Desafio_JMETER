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X="1188" w:tblpY="1"/>
        <w:tblOverlap w:val="never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6204"/>
      </w:tblGrid>
      <w:tr w:rsidR="00673D87" w:rsidRPr="00CE5669" w14:paraId="325FD1A0" w14:textId="77777777" w:rsidTr="00CE5669">
        <w:tblPrEx>
          <w:tblCellMar>
            <w:top w:w="0" w:type="dxa"/>
            <w:bottom w:w="0" w:type="dxa"/>
          </w:tblCellMar>
        </w:tblPrEx>
        <w:tc>
          <w:tcPr>
            <w:tcW w:w="8439" w:type="dxa"/>
            <w:gridSpan w:val="2"/>
            <w:tcBorders>
              <w:bottom w:val="nil"/>
            </w:tcBorders>
          </w:tcPr>
          <w:p w14:paraId="45F7114F" w14:textId="77777777" w:rsidR="00673D87" w:rsidRPr="00CE5669" w:rsidRDefault="00751C4C" w:rsidP="00CE5669">
            <w:pPr>
              <w:rPr>
                <w:rFonts w:ascii="Arial" w:hAnsi="Arial" w:cs="Arial"/>
              </w:rPr>
            </w:pPr>
            <w:r w:rsidRPr="00CE5669">
              <w:rPr>
                <w:rFonts w:ascii="Arial" w:hAnsi="Arial" w:cs="Arial"/>
              </w:rPr>
              <w:t xml:space="preserve"> </w:t>
            </w:r>
            <w:r w:rsidR="007E3867" w:rsidRPr="00CE5669">
              <w:rPr>
                <w:rFonts w:ascii="Arial" w:hAnsi="Arial" w:cs="Arial"/>
              </w:rPr>
              <w:tab/>
            </w:r>
          </w:p>
        </w:tc>
      </w:tr>
      <w:tr w:rsidR="00D80CE3" w:rsidRPr="00CE5669" w14:paraId="27E29B9D" w14:textId="77777777" w:rsidTr="00CE566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439" w:type="dxa"/>
            <w:gridSpan w:val="2"/>
            <w:tcBorders>
              <w:top w:val="nil"/>
              <w:bottom w:val="nil"/>
            </w:tcBorders>
          </w:tcPr>
          <w:p w14:paraId="20F9BD5F" w14:textId="0B516BAD" w:rsidR="00D006BB" w:rsidRPr="00D006BB" w:rsidRDefault="005C6544" w:rsidP="00D006BB">
            <w:pPr>
              <w:spacing w:before="120" w:after="120"/>
              <w:jc w:val="center"/>
              <w:rPr>
                <w:rFonts w:ascii="Arial" w:hAnsi="Arial" w:cs="Arial"/>
                <w:color w:val="auto"/>
              </w:rPr>
            </w:pPr>
            <w:r w:rsidRPr="005C6544">
              <w:rPr>
                <w:rFonts w:ascii="Arial" w:hAnsi="Arial" w:cs="Arial"/>
                <w:noProof/>
                <w:color w:val="auto"/>
              </w:rPr>
              <w:drawing>
                <wp:inline distT="0" distB="0" distL="0" distR="0" wp14:anchorId="4864D770" wp14:editId="1DE8E978">
                  <wp:extent cx="3124200" cy="1136650"/>
                  <wp:effectExtent l="0" t="0" r="0" b="0"/>
                  <wp:docPr id="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113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CE5" w:rsidRPr="00CE5669" w14:paraId="0D15D7A4" w14:textId="77777777" w:rsidTr="006E1300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235" w:type="dxa"/>
            <w:tcBorders>
              <w:top w:val="nil"/>
            </w:tcBorders>
            <w:vAlign w:val="center"/>
          </w:tcPr>
          <w:p w14:paraId="3B788F0E" w14:textId="77777777" w:rsidR="00456CE5" w:rsidRDefault="00456CE5" w:rsidP="00CE5669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>Documento:</w:t>
            </w:r>
          </w:p>
        </w:tc>
        <w:tc>
          <w:tcPr>
            <w:tcW w:w="6204" w:type="dxa"/>
            <w:tcBorders>
              <w:top w:val="nil"/>
            </w:tcBorders>
            <w:vAlign w:val="center"/>
          </w:tcPr>
          <w:p w14:paraId="1B14EEB2" w14:textId="77777777" w:rsidR="00456CE5" w:rsidRDefault="00860596" w:rsidP="00860596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>Relatório de</w:t>
            </w:r>
            <w:r w:rsidR="00BD66A6">
              <w:rPr>
                <w:rFonts w:ascii="Arial" w:hAnsi="Arial" w:cs="Arial"/>
                <w:b/>
                <w:color w:val="auto"/>
              </w:rPr>
              <w:t xml:space="preserve"> Teste</w:t>
            </w:r>
          </w:p>
        </w:tc>
      </w:tr>
      <w:tr w:rsidR="006E1300" w:rsidRPr="00CE5669" w14:paraId="1888CE5C" w14:textId="77777777" w:rsidTr="006E1300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2235" w:type="dxa"/>
            <w:tcBorders>
              <w:top w:val="nil"/>
            </w:tcBorders>
            <w:vAlign w:val="center"/>
          </w:tcPr>
          <w:p w14:paraId="19FE722B" w14:textId="77777777" w:rsidR="006E1300" w:rsidRPr="00CE5669" w:rsidRDefault="006E1300" w:rsidP="00CE5669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>Título:</w:t>
            </w:r>
          </w:p>
        </w:tc>
        <w:tc>
          <w:tcPr>
            <w:tcW w:w="6204" w:type="dxa"/>
            <w:tcBorders>
              <w:top w:val="nil"/>
            </w:tcBorders>
            <w:vAlign w:val="center"/>
          </w:tcPr>
          <w:p w14:paraId="516E88F4" w14:textId="2443D31E" w:rsidR="006E1300" w:rsidRPr="00CE5669" w:rsidRDefault="005C6544" w:rsidP="00CE5669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 xml:space="preserve">Desafio </w:t>
            </w:r>
            <w:proofErr w:type="spellStart"/>
            <w:r>
              <w:rPr>
                <w:rFonts w:ascii="Arial" w:hAnsi="Arial" w:cs="Arial"/>
                <w:b/>
                <w:color w:val="auto"/>
              </w:rPr>
              <w:t>Ilegra</w:t>
            </w:r>
            <w:proofErr w:type="spellEnd"/>
          </w:p>
        </w:tc>
      </w:tr>
      <w:tr w:rsidR="00673D87" w:rsidRPr="00CE5669" w14:paraId="3F4534DA" w14:textId="77777777" w:rsidTr="006E130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2235" w:type="dxa"/>
            <w:vAlign w:val="center"/>
          </w:tcPr>
          <w:p w14:paraId="53617178" w14:textId="77777777" w:rsidR="00673D87" w:rsidRPr="00CE5669" w:rsidRDefault="00A45D7D" w:rsidP="00CE5669">
            <w:pPr>
              <w:rPr>
                <w:rFonts w:ascii="Arial" w:hAnsi="Arial" w:cs="Arial"/>
                <w:b/>
                <w:color w:val="auto"/>
              </w:rPr>
            </w:pPr>
            <w:r w:rsidRPr="00CE5669">
              <w:rPr>
                <w:rFonts w:ascii="Arial" w:hAnsi="Arial" w:cs="Arial"/>
                <w:b/>
                <w:color w:val="auto"/>
              </w:rPr>
              <w:t>Produto:</w:t>
            </w:r>
          </w:p>
        </w:tc>
        <w:tc>
          <w:tcPr>
            <w:tcW w:w="6204" w:type="dxa"/>
            <w:vAlign w:val="center"/>
          </w:tcPr>
          <w:p w14:paraId="5C4ADE76" w14:textId="4D646D41" w:rsidR="00673D87" w:rsidRPr="00CE5669" w:rsidRDefault="005C6544" w:rsidP="00CE5669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BLAZE</w:t>
            </w:r>
            <w:r w:rsidR="00296AA8">
              <w:rPr>
                <w:rFonts w:ascii="Arial" w:hAnsi="Arial" w:cs="Arial"/>
                <w:color w:val="auto"/>
              </w:rPr>
              <w:t>DEMO</w:t>
            </w:r>
          </w:p>
        </w:tc>
      </w:tr>
      <w:tr w:rsidR="00456CE5" w:rsidRPr="00CE5669" w14:paraId="28A53DC4" w14:textId="77777777" w:rsidTr="006E130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2235" w:type="dxa"/>
            <w:vAlign w:val="center"/>
          </w:tcPr>
          <w:p w14:paraId="5D095CD2" w14:textId="77777777" w:rsidR="00456CE5" w:rsidRPr="00CE5669" w:rsidRDefault="00456CE5" w:rsidP="00CE5669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>Área Responsável:</w:t>
            </w:r>
          </w:p>
        </w:tc>
        <w:tc>
          <w:tcPr>
            <w:tcW w:w="6204" w:type="dxa"/>
            <w:vAlign w:val="center"/>
          </w:tcPr>
          <w:p w14:paraId="4B3AC505" w14:textId="5272B11C" w:rsidR="00456CE5" w:rsidRDefault="005C6544" w:rsidP="00CE5669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Qualidade de Software</w:t>
            </w:r>
          </w:p>
        </w:tc>
      </w:tr>
      <w:tr w:rsidR="00673D87" w:rsidRPr="00CE5669" w14:paraId="7C363495" w14:textId="77777777" w:rsidTr="006E130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2235" w:type="dxa"/>
            <w:vAlign w:val="center"/>
          </w:tcPr>
          <w:p w14:paraId="663F3FB9" w14:textId="77777777" w:rsidR="00673D87" w:rsidRPr="00CE5669" w:rsidRDefault="00673D87" w:rsidP="00CE5669">
            <w:pPr>
              <w:rPr>
                <w:rFonts w:ascii="Arial" w:hAnsi="Arial" w:cs="Arial"/>
                <w:b/>
                <w:color w:val="auto"/>
              </w:rPr>
            </w:pPr>
            <w:r w:rsidRPr="00CE5669">
              <w:rPr>
                <w:rFonts w:ascii="Arial" w:hAnsi="Arial" w:cs="Arial"/>
                <w:b/>
                <w:color w:val="auto"/>
              </w:rPr>
              <w:t>Versão:</w:t>
            </w:r>
          </w:p>
        </w:tc>
        <w:bookmarkStart w:id="0" w:name="Versao"/>
        <w:tc>
          <w:tcPr>
            <w:tcW w:w="6204" w:type="dxa"/>
            <w:vAlign w:val="center"/>
          </w:tcPr>
          <w:p w14:paraId="237C8CE7" w14:textId="77777777" w:rsidR="00673D87" w:rsidRPr="00CE5669" w:rsidRDefault="00BE4115" w:rsidP="00CE5669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fldChar w:fldCharType="begin">
                <w:ffData>
                  <w:name w:val="Versao"/>
                  <w:enabled/>
                  <w:calcOnExit/>
                  <w:exitMacro w:val="AtualizarVersao"/>
                  <w:textInput>
                    <w:default w:val="1.0"/>
                  </w:textInput>
                </w:ffData>
              </w:fldChar>
            </w:r>
            <w:r>
              <w:rPr>
                <w:rFonts w:ascii="Arial" w:hAnsi="Arial" w:cs="Arial"/>
                <w:color w:val="auto"/>
              </w:rPr>
              <w:instrText xml:space="preserve"> FORMTEXT </w:instrText>
            </w:r>
            <w:r w:rsidR="00A428EE" w:rsidRPr="00BE4115">
              <w:rPr>
                <w:rFonts w:ascii="Arial" w:hAnsi="Arial" w:cs="Arial"/>
                <w:color w:val="auto"/>
              </w:rPr>
            </w:r>
            <w:r>
              <w:rPr>
                <w:rFonts w:ascii="Arial" w:hAnsi="Arial" w:cs="Arial"/>
                <w:color w:val="auto"/>
              </w:rPr>
              <w:fldChar w:fldCharType="separate"/>
            </w:r>
            <w:r w:rsidR="00F213CA">
              <w:rPr>
                <w:rFonts w:ascii="Arial" w:hAnsi="Arial" w:cs="Arial"/>
                <w:noProof/>
                <w:color w:val="auto"/>
              </w:rPr>
              <w:t>1</w:t>
            </w:r>
            <w:r>
              <w:rPr>
                <w:rFonts w:ascii="Arial" w:hAnsi="Arial" w:cs="Arial"/>
                <w:noProof/>
                <w:color w:val="auto"/>
              </w:rPr>
              <w:t>.0</w:t>
            </w:r>
            <w:r>
              <w:rPr>
                <w:rFonts w:ascii="Arial" w:hAnsi="Arial" w:cs="Arial"/>
                <w:color w:val="auto"/>
              </w:rPr>
              <w:fldChar w:fldCharType="end"/>
            </w:r>
            <w:bookmarkEnd w:id="0"/>
          </w:p>
        </w:tc>
      </w:tr>
      <w:tr w:rsidR="00673D87" w:rsidRPr="00CE5669" w14:paraId="7995D9C7" w14:textId="77777777" w:rsidTr="006E1300">
        <w:tblPrEx>
          <w:tblCellMar>
            <w:top w:w="0" w:type="dxa"/>
            <w:bottom w:w="0" w:type="dxa"/>
          </w:tblCellMar>
        </w:tblPrEx>
        <w:trPr>
          <w:trHeight w:hRule="exact" w:val="397"/>
        </w:trPr>
        <w:tc>
          <w:tcPr>
            <w:tcW w:w="2235" w:type="dxa"/>
            <w:vAlign w:val="center"/>
          </w:tcPr>
          <w:p w14:paraId="468C40F3" w14:textId="77777777" w:rsidR="00673D87" w:rsidRPr="00CE5669" w:rsidRDefault="00D006BB" w:rsidP="00CE5669">
            <w:pPr>
              <w:rPr>
                <w:rFonts w:ascii="Arial" w:hAnsi="Arial" w:cs="Arial"/>
                <w:b/>
                <w:color w:val="auto"/>
              </w:rPr>
            </w:pPr>
            <w:r>
              <w:rPr>
                <w:rFonts w:ascii="Arial" w:hAnsi="Arial" w:cs="Arial"/>
                <w:b/>
                <w:color w:val="auto"/>
              </w:rPr>
              <w:t xml:space="preserve">Data da </w:t>
            </w:r>
            <w:r w:rsidR="007B60DE">
              <w:rPr>
                <w:rFonts w:ascii="Arial" w:hAnsi="Arial" w:cs="Arial"/>
                <w:b/>
                <w:color w:val="auto"/>
              </w:rPr>
              <w:t>Publicação</w:t>
            </w:r>
            <w:r w:rsidR="00673D87" w:rsidRPr="00CE5669">
              <w:rPr>
                <w:rFonts w:ascii="Arial" w:hAnsi="Arial" w:cs="Arial"/>
                <w:b/>
                <w:color w:val="auto"/>
              </w:rPr>
              <w:t>:</w:t>
            </w:r>
          </w:p>
        </w:tc>
        <w:tc>
          <w:tcPr>
            <w:tcW w:w="6204" w:type="dxa"/>
            <w:vAlign w:val="center"/>
          </w:tcPr>
          <w:p w14:paraId="0DA477D5" w14:textId="530D5713" w:rsidR="00673D87" w:rsidRPr="00CE5669" w:rsidRDefault="005C6544" w:rsidP="00CE5669">
            <w:pPr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05/06/2023</w:t>
            </w:r>
          </w:p>
        </w:tc>
      </w:tr>
    </w:tbl>
    <w:p w14:paraId="04D0985D" w14:textId="77777777" w:rsidR="00673D87" w:rsidRPr="00CE5669" w:rsidRDefault="00CE5669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br w:type="textWrapping" w:clear="all"/>
      </w:r>
    </w:p>
    <w:p w14:paraId="5171DF02" w14:textId="77777777" w:rsidR="0055406D" w:rsidRPr="00CE5669" w:rsidRDefault="0055406D">
      <w:pPr>
        <w:rPr>
          <w:rFonts w:ascii="Arial" w:hAnsi="Arial" w:cs="Arial"/>
          <w:color w:val="auto"/>
        </w:rPr>
      </w:pPr>
    </w:p>
    <w:p w14:paraId="1885248C" w14:textId="77777777" w:rsidR="0055406D" w:rsidRPr="00CE5669" w:rsidRDefault="0055406D">
      <w:pPr>
        <w:rPr>
          <w:rFonts w:ascii="Arial" w:hAnsi="Arial" w:cs="Arial"/>
          <w:color w:val="auto"/>
        </w:rPr>
      </w:pPr>
    </w:p>
    <w:p w14:paraId="46D7DA03" w14:textId="77777777" w:rsidR="0055406D" w:rsidRPr="00CE5669" w:rsidRDefault="0055406D">
      <w:pPr>
        <w:rPr>
          <w:rFonts w:ascii="Arial" w:hAnsi="Arial" w:cs="Arial"/>
          <w:color w:val="auto"/>
        </w:rPr>
      </w:pPr>
    </w:p>
    <w:p w14:paraId="61D3860C" w14:textId="77777777" w:rsidR="0055406D" w:rsidRPr="00CE5669" w:rsidRDefault="0055406D">
      <w:pPr>
        <w:rPr>
          <w:rFonts w:ascii="Arial" w:hAnsi="Arial" w:cs="Arial"/>
          <w:color w:val="auto"/>
        </w:rPr>
      </w:pPr>
    </w:p>
    <w:tbl>
      <w:tblPr>
        <w:tblW w:w="10400" w:type="dxa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00"/>
      </w:tblGrid>
      <w:tr w:rsidR="0055406D" w:rsidRPr="00983C9A" w14:paraId="0F4C375B" w14:textId="77777777" w:rsidTr="00917124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400" w:type="dxa"/>
            <w:shd w:val="clear" w:color="auto" w:fill="E6E6E6"/>
            <w:vAlign w:val="center"/>
          </w:tcPr>
          <w:p w14:paraId="0ACA55DA" w14:textId="77777777" w:rsidR="0055406D" w:rsidRPr="00983C9A" w:rsidRDefault="0055406D" w:rsidP="00917124">
            <w:pPr>
              <w:spacing w:before="40" w:after="40"/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 w:rsidRPr="00983C9A">
              <w:rPr>
                <w:rFonts w:ascii="Arial" w:hAnsi="Arial" w:cs="Arial"/>
                <w:b/>
                <w:color w:val="auto"/>
                <w:sz w:val="18"/>
                <w:szCs w:val="18"/>
              </w:rPr>
              <w:t>Termo de Confidencialidade</w:t>
            </w:r>
          </w:p>
        </w:tc>
      </w:tr>
      <w:tr w:rsidR="0055406D" w:rsidRPr="00983C9A" w14:paraId="30809D0F" w14:textId="77777777" w:rsidTr="0010452B">
        <w:tblPrEx>
          <w:tblCellMar>
            <w:top w:w="0" w:type="dxa"/>
            <w:bottom w:w="0" w:type="dxa"/>
          </w:tblCellMar>
        </w:tblPrEx>
        <w:trPr>
          <w:cantSplit/>
          <w:trHeight w:val="314"/>
        </w:trPr>
        <w:tc>
          <w:tcPr>
            <w:tcW w:w="10400" w:type="dxa"/>
            <w:vAlign w:val="center"/>
          </w:tcPr>
          <w:p w14:paraId="79F46982" w14:textId="368B068D" w:rsidR="0055406D" w:rsidRPr="00983C9A" w:rsidRDefault="0055406D" w:rsidP="0010452B">
            <w:pPr>
              <w:spacing w:before="40" w:after="40"/>
              <w:jc w:val="both"/>
              <w:rPr>
                <w:rFonts w:ascii="Arial" w:hAnsi="Arial" w:cs="Arial"/>
                <w:color w:val="auto"/>
                <w:sz w:val="16"/>
                <w:szCs w:val="16"/>
              </w:rPr>
            </w:pPr>
            <w:r w:rsidRPr="00983C9A">
              <w:rPr>
                <w:rFonts w:ascii="Arial" w:hAnsi="Arial" w:cs="Arial"/>
                <w:color w:val="auto"/>
                <w:sz w:val="16"/>
                <w:szCs w:val="16"/>
              </w:rPr>
              <w:t xml:space="preserve">O leitor está ciente que este documento e seu conteúdo estão sujeitos à confidencialidade, não podendo seu conteúdo, total ou parcial, ser copiado, transcrito ou replicado sem a formal permissão por escrito da </w:t>
            </w:r>
            <w:r w:rsidR="00296AA8">
              <w:rPr>
                <w:rFonts w:ascii="Arial" w:hAnsi="Arial" w:cs="Arial"/>
                <w:color w:val="auto"/>
                <w:sz w:val="16"/>
                <w:szCs w:val="16"/>
              </w:rPr>
              <w:t>ILEGRA</w:t>
            </w:r>
            <w:r w:rsidRPr="00983C9A">
              <w:rPr>
                <w:rFonts w:ascii="Arial" w:hAnsi="Arial" w:cs="Arial"/>
                <w:color w:val="auto"/>
                <w:sz w:val="16"/>
                <w:szCs w:val="16"/>
              </w:rPr>
              <w:t>.</w:t>
            </w:r>
          </w:p>
        </w:tc>
      </w:tr>
    </w:tbl>
    <w:p w14:paraId="5116139A" w14:textId="77777777" w:rsidR="0055406D" w:rsidRPr="00983C9A" w:rsidRDefault="0055406D">
      <w:pPr>
        <w:rPr>
          <w:rFonts w:ascii="Arial" w:hAnsi="Arial" w:cs="Arial"/>
        </w:rPr>
      </w:pPr>
    </w:p>
    <w:tbl>
      <w:tblPr>
        <w:tblW w:w="10400" w:type="dxa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61"/>
        <w:gridCol w:w="1417"/>
        <w:gridCol w:w="4820"/>
        <w:gridCol w:w="1701"/>
        <w:gridCol w:w="1701"/>
      </w:tblGrid>
      <w:tr w:rsidR="00917124" w:rsidRPr="00983C9A" w14:paraId="70D30867" w14:textId="77777777" w:rsidTr="00510ED3">
        <w:tblPrEx>
          <w:tblCellMar>
            <w:top w:w="0" w:type="dxa"/>
            <w:bottom w:w="0" w:type="dxa"/>
          </w:tblCellMar>
        </w:tblPrEx>
        <w:trPr>
          <w:cantSplit/>
          <w:trHeight w:val="305"/>
        </w:trPr>
        <w:tc>
          <w:tcPr>
            <w:tcW w:w="10400" w:type="dxa"/>
            <w:gridSpan w:val="5"/>
            <w:shd w:val="clear" w:color="auto" w:fill="E6E6E6"/>
            <w:vAlign w:val="center"/>
          </w:tcPr>
          <w:p w14:paraId="56FADBE7" w14:textId="77777777" w:rsidR="00917124" w:rsidRPr="00983C9A" w:rsidRDefault="00917124" w:rsidP="00917124">
            <w:pPr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auto"/>
                <w:sz w:val="18"/>
                <w:szCs w:val="18"/>
              </w:rPr>
              <w:t>Controle de Versões</w:t>
            </w:r>
          </w:p>
        </w:tc>
      </w:tr>
      <w:tr w:rsidR="007B60DE" w:rsidRPr="00983C9A" w14:paraId="57CB24CA" w14:textId="77777777" w:rsidTr="00510ED3">
        <w:tblPrEx>
          <w:tblCellMar>
            <w:top w:w="0" w:type="dxa"/>
            <w:bottom w:w="0" w:type="dxa"/>
          </w:tblCellMar>
        </w:tblPrEx>
        <w:trPr>
          <w:cantSplit/>
          <w:trHeight w:val="305"/>
        </w:trPr>
        <w:tc>
          <w:tcPr>
            <w:tcW w:w="761" w:type="dxa"/>
            <w:vAlign w:val="center"/>
          </w:tcPr>
          <w:p w14:paraId="6AF64F4D" w14:textId="77777777" w:rsidR="007B60DE" w:rsidRPr="00983C9A" w:rsidRDefault="007B60DE" w:rsidP="00A93658">
            <w:pPr>
              <w:jc w:val="center"/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 w:rsidRPr="00983C9A">
              <w:rPr>
                <w:rFonts w:ascii="Arial" w:hAnsi="Arial" w:cs="Arial"/>
                <w:b/>
                <w:color w:val="auto"/>
                <w:sz w:val="18"/>
                <w:szCs w:val="18"/>
              </w:rPr>
              <w:t>Versão</w:t>
            </w:r>
          </w:p>
        </w:tc>
        <w:tc>
          <w:tcPr>
            <w:tcW w:w="1417" w:type="dxa"/>
            <w:vAlign w:val="center"/>
          </w:tcPr>
          <w:p w14:paraId="064D2ECB" w14:textId="77777777" w:rsidR="007B60DE" w:rsidRPr="00983C9A" w:rsidRDefault="00510ED3" w:rsidP="00A93658">
            <w:pPr>
              <w:jc w:val="center"/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auto"/>
                <w:sz w:val="18"/>
                <w:szCs w:val="18"/>
              </w:rPr>
              <w:t>Elaborado em</w:t>
            </w:r>
          </w:p>
        </w:tc>
        <w:tc>
          <w:tcPr>
            <w:tcW w:w="4820" w:type="dxa"/>
            <w:vAlign w:val="center"/>
          </w:tcPr>
          <w:p w14:paraId="5A08D1EC" w14:textId="77777777" w:rsidR="007B60DE" w:rsidRPr="00983C9A" w:rsidRDefault="007B60DE" w:rsidP="00A93658">
            <w:pPr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 w:rsidRPr="00983C9A">
              <w:rPr>
                <w:rFonts w:ascii="Arial" w:hAnsi="Arial" w:cs="Arial"/>
                <w:b/>
                <w:color w:val="auto"/>
                <w:sz w:val="18"/>
                <w:szCs w:val="18"/>
              </w:rPr>
              <w:t>Descrição</w:t>
            </w:r>
            <w:r>
              <w:rPr>
                <w:rFonts w:ascii="Arial" w:hAnsi="Arial" w:cs="Arial"/>
                <w:b/>
                <w:color w:val="auto"/>
                <w:sz w:val="18"/>
                <w:szCs w:val="18"/>
              </w:rPr>
              <w:t xml:space="preserve"> da Alteração</w:t>
            </w:r>
          </w:p>
        </w:tc>
        <w:tc>
          <w:tcPr>
            <w:tcW w:w="1701" w:type="dxa"/>
            <w:vAlign w:val="center"/>
          </w:tcPr>
          <w:p w14:paraId="1F6A4312" w14:textId="77777777" w:rsidR="007B60DE" w:rsidRPr="00983C9A" w:rsidRDefault="007B60DE" w:rsidP="00A93658">
            <w:pPr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 w:rsidRPr="00983C9A">
              <w:rPr>
                <w:rFonts w:ascii="Arial" w:hAnsi="Arial" w:cs="Arial"/>
                <w:b/>
                <w:color w:val="auto"/>
                <w:sz w:val="18"/>
                <w:szCs w:val="18"/>
              </w:rPr>
              <w:t>Elaborado por</w:t>
            </w:r>
          </w:p>
        </w:tc>
        <w:tc>
          <w:tcPr>
            <w:tcW w:w="1701" w:type="dxa"/>
            <w:vAlign w:val="center"/>
          </w:tcPr>
          <w:p w14:paraId="4A9BD870" w14:textId="77777777" w:rsidR="007B60DE" w:rsidRPr="00983C9A" w:rsidRDefault="007B60DE" w:rsidP="00A93658">
            <w:pPr>
              <w:rPr>
                <w:rFonts w:ascii="Arial" w:hAnsi="Arial" w:cs="Arial"/>
                <w:b/>
                <w:color w:val="auto"/>
                <w:sz w:val="18"/>
                <w:szCs w:val="18"/>
              </w:rPr>
            </w:pPr>
            <w:r w:rsidRPr="00983C9A">
              <w:rPr>
                <w:rFonts w:ascii="Arial" w:hAnsi="Arial" w:cs="Arial"/>
                <w:b/>
                <w:color w:val="auto"/>
                <w:sz w:val="18"/>
                <w:szCs w:val="18"/>
              </w:rPr>
              <w:t>Aprovado por</w:t>
            </w:r>
          </w:p>
        </w:tc>
      </w:tr>
      <w:tr w:rsidR="007B60DE" w:rsidRPr="00983C9A" w14:paraId="7E742496" w14:textId="77777777" w:rsidTr="00510ED3">
        <w:tblPrEx>
          <w:tblCellMar>
            <w:top w:w="0" w:type="dxa"/>
            <w:bottom w:w="0" w:type="dxa"/>
          </w:tblCellMar>
        </w:tblPrEx>
        <w:trPr>
          <w:cantSplit/>
          <w:trHeight w:val="314"/>
        </w:trPr>
        <w:tc>
          <w:tcPr>
            <w:tcW w:w="761" w:type="dxa"/>
            <w:vAlign w:val="center"/>
          </w:tcPr>
          <w:p w14:paraId="274F4D00" w14:textId="77777777" w:rsidR="007B60DE" w:rsidRPr="00983C9A" w:rsidRDefault="00BD66A6" w:rsidP="00A93658">
            <w:pPr>
              <w:jc w:val="center"/>
              <w:rPr>
                <w:rFonts w:ascii="Arial" w:hAnsi="Arial" w:cs="Arial"/>
                <w:color w:val="auto"/>
                <w:sz w:val="16"/>
                <w:szCs w:val="16"/>
              </w:rPr>
            </w:pPr>
            <w:r>
              <w:rPr>
                <w:rFonts w:ascii="Arial" w:hAnsi="Arial" w:cs="Arial"/>
                <w:color w:val="auto"/>
                <w:sz w:val="16"/>
                <w:szCs w:val="16"/>
              </w:rPr>
              <w:t>1</w:t>
            </w:r>
            <w:r w:rsidR="007B60DE" w:rsidRPr="00983C9A">
              <w:rPr>
                <w:rFonts w:ascii="Arial" w:hAnsi="Arial" w:cs="Arial"/>
                <w:color w:val="auto"/>
                <w:sz w:val="16"/>
                <w:szCs w:val="16"/>
              </w:rPr>
              <w:t>.0</w:t>
            </w:r>
          </w:p>
        </w:tc>
        <w:tc>
          <w:tcPr>
            <w:tcW w:w="1417" w:type="dxa"/>
            <w:vAlign w:val="center"/>
          </w:tcPr>
          <w:p w14:paraId="2849B6E4" w14:textId="036298A8" w:rsidR="007B60DE" w:rsidRPr="00983C9A" w:rsidRDefault="003103FE" w:rsidP="00BD66A6">
            <w:pPr>
              <w:rPr>
                <w:rFonts w:ascii="Arial" w:hAnsi="Arial" w:cs="Arial"/>
                <w:color w:val="auto"/>
                <w:sz w:val="16"/>
                <w:szCs w:val="16"/>
              </w:rPr>
            </w:pPr>
            <w:r>
              <w:rPr>
                <w:rFonts w:ascii="Arial" w:hAnsi="Arial" w:cs="Arial"/>
                <w:color w:val="auto"/>
                <w:sz w:val="16"/>
                <w:szCs w:val="16"/>
              </w:rPr>
              <w:t>&lt;</w:t>
            </w:r>
            <w:r w:rsidR="005C6544">
              <w:rPr>
                <w:rFonts w:ascii="Arial" w:hAnsi="Arial" w:cs="Arial"/>
                <w:color w:val="auto"/>
                <w:sz w:val="16"/>
                <w:szCs w:val="16"/>
              </w:rPr>
              <w:t>05</w:t>
            </w:r>
            <w:r>
              <w:rPr>
                <w:rFonts w:ascii="Arial" w:hAnsi="Arial" w:cs="Arial"/>
                <w:color w:val="auto"/>
                <w:sz w:val="16"/>
                <w:szCs w:val="16"/>
              </w:rPr>
              <w:t>/</w:t>
            </w:r>
            <w:r w:rsidR="005C6544">
              <w:rPr>
                <w:rFonts w:ascii="Arial" w:hAnsi="Arial" w:cs="Arial"/>
                <w:color w:val="auto"/>
                <w:sz w:val="16"/>
                <w:szCs w:val="16"/>
              </w:rPr>
              <w:t>06</w:t>
            </w:r>
            <w:r>
              <w:rPr>
                <w:rFonts w:ascii="Arial" w:hAnsi="Arial" w:cs="Arial"/>
                <w:color w:val="auto"/>
                <w:sz w:val="16"/>
                <w:szCs w:val="16"/>
              </w:rPr>
              <w:t>/</w:t>
            </w:r>
            <w:r w:rsidR="005C6544">
              <w:rPr>
                <w:rFonts w:ascii="Arial" w:hAnsi="Arial" w:cs="Arial"/>
                <w:color w:val="auto"/>
                <w:sz w:val="16"/>
                <w:szCs w:val="16"/>
              </w:rPr>
              <w:t>2023</w:t>
            </w:r>
            <w:r>
              <w:rPr>
                <w:rFonts w:ascii="Arial" w:hAnsi="Arial" w:cs="Arial"/>
                <w:color w:val="auto"/>
                <w:sz w:val="16"/>
                <w:szCs w:val="16"/>
              </w:rPr>
              <w:t>&gt;</w:t>
            </w:r>
          </w:p>
        </w:tc>
        <w:tc>
          <w:tcPr>
            <w:tcW w:w="4820" w:type="dxa"/>
            <w:vAlign w:val="center"/>
          </w:tcPr>
          <w:p w14:paraId="2EFA2404" w14:textId="77777777" w:rsidR="007B60DE" w:rsidRPr="00983C9A" w:rsidRDefault="007B60DE" w:rsidP="00A93658">
            <w:pPr>
              <w:rPr>
                <w:rFonts w:ascii="Arial" w:hAnsi="Arial" w:cs="Arial"/>
                <w:color w:val="auto"/>
                <w:sz w:val="16"/>
                <w:szCs w:val="16"/>
              </w:rPr>
            </w:pPr>
            <w:r w:rsidRPr="00983C9A">
              <w:rPr>
                <w:rFonts w:ascii="Arial" w:hAnsi="Arial" w:cs="Arial"/>
                <w:color w:val="auto"/>
                <w:sz w:val="16"/>
                <w:szCs w:val="16"/>
              </w:rPr>
              <w:t>Versão Inicial</w:t>
            </w:r>
          </w:p>
        </w:tc>
        <w:tc>
          <w:tcPr>
            <w:tcW w:w="1701" w:type="dxa"/>
            <w:vAlign w:val="center"/>
          </w:tcPr>
          <w:p w14:paraId="4D448977" w14:textId="74DB7E0C" w:rsidR="007B60DE" w:rsidRPr="00983C9A" w:rsidRDefault="005C6544" w:rsidP="00A93658">
            <w:pPr>
              <w:rPr>
                <w:rFonts w:ascii="Arial" w:hAnsi="Arial" w:cs="Arial"/>
                <w:color w:val="auto"/>
                <w:sz w:val="16"/>
                <w:szCs w:val="16"/>
              </w:rPr>
            </w:pPr>
            <w:r>
              <w:rPr>
                <w:rFonts w:ascii="Arial" w:hAnsi="Arial" w:cs="Arial"/>
                <w:color w:val="auto"/>
                <w:sz w:val="16"/>
                <w:szCs w:val="16"/>
              </w:rPr>
              <w:t xml:space="preserve">Bruno </w:t>
            </w:r>
            <w:proofErr w:type="spellStart"/>
            <w:r>
              <w:rPr>
                <w:rFonts w:ascii="Arial" w:hAnsi="Arial" w:cs="Arial"/>
                <w:color w:val="auto"/>
                <w:sz w:val="16"/>
                <w:szCs w:val="16"/>
              </w:rPr>
              <w:t>Orzechowski</w:t>
            </w:r>
            <w:proofErr w:type="spellEnd"/>
          </w:p>
        </w:tc>
        <w:tc>
          <w:tcPr>
            <w:tcW w:w="1701" w:type="dxa"/>
            <w:vAlign w:val="center"/>
          </w:tcPr>
          <w:p w14:paraId="595A762B" w14:textId="4E5DB07D" w:rsidR="007B60DE" w:rsidRPr="00983C9A" w:rsidRDefault="005C6544" w:rsidP="005C6544">
            <w:pPr>
              <w:jc w:val="center"/>
              <w:rPr>
                <w:rFonts w:ascii="Arial" w:hAnsi="Arial" w:cs="Arial"/>
                <w:color w:val="auto"/>
                <w:sz w:val="16"/>
                <w:szCs w:val="16"/>
              </w:rPr>
            </w:pPr>
            <w:r>
              <w:rPr>
                <w:rFonts w:ascii="Arial" w:hAnsi="Arial" w:cs="Arial"/>
                <w:color w:val="auto"/>
                <w:sz w:val="16"/>
                <w:szCs w:val="16"/>
              </w:rPr>
              <w:t>N/A</w:t>
            </w:r>
          </w:p>
        </w:tc>
      </w:tr>
      <w:tr w:rsidR="007B60DE" w:rsidRPr="00983C9A" w14:paraId="3F87E1F8" w14:textId="77777777" w:rsidTr="00510ED3">
        <w:tblPrEx>
          <w:tblCellMar>
            <w:top w:w="0" w:type="dxa"/>
            <w:bottom w:w="0" w:type="dxa"/>
          </w:tblCellMar>
        </w:tblPrEx>
        <w:trPr>
          <w:cantSplit/>
          <w:trHeight w:val="332"/>
        </w:trPr>
        <w:tc>
          <w:tcPr>
            <w:tcW w:w="761" w:type="dxa"/>
            <w:vAlign w:val="center"/>
          </w:tcPr>
          <w:p w14:paraId="48AC8DF2" w14:textId="77777777" w:rsidR="007B60DE" w:rsidRPr="00983C9A" w:rsidRDefault="007B60DE" w:rsidP="00A9365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417" w:type="dxa"/>
            <w:vAlign w:val="center"/>
          </w:tcPr>
          <w:p w14:paraId="1ECE55B5" w14:textId="77777777" w:rsidR="007B60DE" w:rsidRPr="00983C9A" w:rsidRDefault="007B60DE" w:rsidP="00A9365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4820" w:type="dxa"/>
            <w:vAlign w:val="center"/>
          </w:tcPr>
          <w:p w14:paraId="6CBABD98" w14:textId="77777777" w:rsidR="007B60DE" w:rsidRPr="00983C9A" w:rsidRDefault="007B60DE" w:rsidP="00A9365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53085CF0" w14:textId="77777777" w:rsidR="007B60DE" w:rsidRPr="00983C9A" w:rsidRDefault="007B60DE" w:rsidP="00A93658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1701" w:type="dxa"/>
          </w:tcPr>
          <w:p w14:paraId="02E2529C" w14:textId="77777777" w:rsidR="007B60DE" w:rsidRPr="00983C9A" w:rsidRDefault="007B60DE" w:rsidP="00A93658">
            <w:pPr>
              <w:rPr>
                <w:rFonts w:ascii="Arial" w:hAnsi="Arial" w:cs="Arial"/>
                <w:color w:val="000000"/>
              </w:rPr>
            </w:pPr>
          </w:p>
        </w:tc>
      </w:tr>
      <w:tr w:rsidR="007B60DE" w:rsidRPr="00983C9A" w14:paraId="4AE5FBE5" w14:textId="77777777" w:rsidTr="00510ED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61" w:type="dxa"/>
            <w:vAlign w:val="center"/>
          </w:tcPr>
          <w:p w14:paraId="5AF4C2E2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14:paraId="7AE53622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20" w:type="dxa"/>
            <w:vAlign w:val="center"/>
          </w:tcPr>
          <w:p w14:paraId="465AB4FB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20DDDA20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A05C866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B60DE" w:rsidRPr="00983C9A" w14:paraId="4D80109B" w14:textId="77777777" w:rsidTr="00510ED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61" w:type="dxa"/>
            <w:vAlign w:val="center"/>
          </w:tcPr>
          <w:p w14:paraId="73FD705B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14:paraId="5CCC500A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20" w:type="dxa"/>
            <w:vAlign w:val="center"/>
          </w:tcPr>
          <w:p w14:paraId="25276893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3E39A2E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D9EBB30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B60DE" w:rsidRPr="00983C9A" w14:paraId="621D1A1D" w14:textId="77777777" w:rsidTr="00510ED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61" w:type="dxa"/>
            <w:vAlign w:val="center"/>
          </w:tcPr>
          <w:p w14:paraId="4509E100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14:paraId="27099CE9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20" w:type="dxa"/>
            <w:vAlign w:val="center"/>
          </w:tcPr>
          <w:p w14:paraId="36D55D4E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26937D4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98F863A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B60DE" w:rsidRPr="00983C9A" w14:paraId="21A76785" w14:textId="77777777" w:rsidTr="00510ED3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61" w:type="dxa"/>
            <w:vAlign w:val="center"/>
          </w:tcPr>
          <w:p w14:paraId="117FA979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417" w:type="dxa"/>
            <w:vAlign w:val="center"/>
          </w:tcPr>
          <w:p w14:paraId="69953FC0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820" w:type="dxa"/>
            <w:vAlign w:val="center"/>
          </w:tcPr>
          <w:p w14:paraId="1DBB9CD1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17BBF43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365562A" w14:textId="77777777" w:rsidR="007B60DE" w:rsidRPr="00983C9A" w:rsidRDefault="007B60DE" w:rsidP="00A93658">
            <w:pPr>
              <w:spacing w:before="60" w:after="6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E3B2020" w14:textId="77777777" w:rsidR="00610FEB" w:rsidRDefault="00610FEB"/>
    <w:p w14:paraId="2D4C380E" w14:textId="77777777" w:rsidR="0055406D" w:rsidRDefault="0055406D"/>
    <w:p w14:paraId="600F2F0D" w14:textId="77777777" w:rsidR="0055406D" w:rsidRPr="00821273" w:rsidRDefault="0055406D">
      <w:pPr>
        <w:sectPr w:rsidR="0055406D" w:rsidRPr="00821273" w:rsidSect="00610FEB">
          <w:headerReference w:type="default" r:id="rId8"/>
          <w:footerReference w:type="default" r:id="rId9"/>
          <w:headerReference w:type="first" r:id="rId10"/>
          <w:pgSz w:w="11907" w:h="16840" w:code="9"/>
          <w:pgMar w:top="1440" w:right="1009" w:bottom="720" w:left="720" w:header="709" w:footer="709" w:gutter="0"/>
          <w:pgNumType w:start="1"/>
          <w:cols w:space="720"/>
          <w:titlePg/>
        </w:sectPr>
      </w:pPr>
    </w:p>
    <w:p w14:paraId="418CE7E1" w14:textId="77777777" w:rsidR="00CD7FD4" w:rsidRPr="00821273" w:rsidRDefault="00CD7FD4" w:rsidP="00CD7FD4">
      <w:bookmarkStart w:id="1" w:name="_Toc30927147"/>
      <w:bookmarkStart w:id="2" w:name="_Toc30927254"/>
      <w:bookmarkStart w:id="3" w:name="_Toc33354298"/>
      <w:bookmarkStart w:id="4" w:name="_Toc33354564"/>
      <w:bookmarkStart w:id="5" w:name="_Toc33354643"/>
      <w:bookmarkStart w:id="6" w:name="_Toc33354786"/>
      <w:bookmarkStart w:id="7" w:name="_Toc37058564"/>
      <w:bookmarkStart w:id="8" w:name="_Toc37058964"/>
      <w:bookmarkStart w:id="9" w:name="_Toc43099756"/>
      <w:bookmarkStart w:id="10" w:name="_Toc43099918"/>
      <w:bookmarkStart w:id="11" w:name="_Toc43539398"/>
      <w:bookmarkStart w:id="12" w:name="_Toc43539460"/>
      <w:bookmarkStart w:id="13" w:name="_Toc30927145"/>
      <w:bookmarkStart w:id="14" w:name="_Toc30927253"/>
      <w:bookmarkStart w:id="15" w:name="_Toc33354297"/>
      <w:bookmarkStart w:id="16" w:name="_Toc33354563"/>
      <w:bookmarkStart w:id="17" w:name="_Toc33354642"/>
      <w:bookmarkStart w:id="18" w:name="_Toc33354785"/>
      <w:bookmarkStart w:id="19" w:name="_Toc37058563"/>
      <w:bookmarkStart w:id="20" w:name="_Toc37058963"/>
      <w:bookmarkStart w:id="21" w:name="_Toc43099755"/>
      <w:bookmarkStart w:id="22" w:name="_Toc43099917"/>
      <w:bookmarkStart w:id="23" w:name="_Toc43539397"/>
      <w:bookmarkStart w:id="24" w:name="_Toc43539459"/>
    </w:p>
    <w:p w14:paraId="55A87AA1" w14:textId="77777777" w:rsidR="00CD7FD4" w:rsidRPr="00CE5669" w:rsidRDefault="00CF5596" w:rsidP="000C62B6">
      <w:pPr>
        <w:jc w:val="center"/>
        <w:rPr>
          <w:rFonts w:ascii="Arial" w:hAnsi="Arial" w:cs="Arial"/>
          <w:b/>
          <w:color w:val="auto"/>
          <w:sz w:val="24"/>
          <w:szCs w:val="24"/>
          <w:lang w:val="en-US"/>
        </w:rPr>
      </w:pPr>
      <w:proofErr w:type="spellStart"/>
      <w:r w:rsidRPr="00CE5669">
        <w:rPr>
          <w:rFonts w:ascii="Arial" w:hAnsi="Arial" w:cs="Arial"/>
          <w:b/>
          <w:color w:val="auto"/>
          <w:sz w:val="24"/>
          <w:szCs w:val="24"/>
          <w:lang w:val="en-US"/>
        </w:rPr>
        <w:t>Sumário</w:t>
      </w:r>
      <w:proofErr w:type="spellEnd"/>
    </w:p>
    <w:p w14:paraId="3B754ECD" w14:textId="77777777" w:rsidR="00CD7FD4" w:rsidRPr="00CE5669" w:rsidRDefault="00CD7FD4" w:rsidP="00CD7FD4">
      <w:pPr>
        <w:rPr>
          <w:rFonts w:ascii="Arial" w:hAnsi="Arial" w:cs="Arial"/>
          <w:lang w:val="en-US"/>
        </w:rPr>
      </w:pPr>
    </w:p>
    <w:p w14:paraId="1E5CDFEC" w14:textId="77777777" w:rsidR="00CD7FD4" w:rsidRPr="00CE5669" w:rsidRDefault="00CD7FD4" w:rsidP="00CD7FD4">
      <w:pPr>
        <w:rPr>
          <w:rFonts w:ascii="Arial" w:hAnsi="Arial" w:cs="Arial"/>
          <w:lang w:val="en-US"/>
        </w:rPr>
      </w:pPr>
    </w:p>
    <w:p w14:paraId="1A07160C" w14:textId="65AD09B2" w:rsidR="00BC035B" w:rsidRDefault="00FD79C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r>
        <w:rPr>
          <w:smallCaps/>
        </w:rPr>
        <w:fldChar w:fldCharType="begin"/>
      </w:r>
      <w:r>
        <w:rPr>
          <w:smallCaps/>
        </w:rPr>
        <w:instrText xml:space="preserve"> TOC \h \z \t "DBT Tit Nível 1;1;DBT Tit Nível 2;2;DBT Tit Nível 3;3" </w:instrText>
      </w:r>
      <w:r>
        <w:rPr>
          <w:smallCaps/>
        </w:rPr>
        <w:fldChar w:fldCharType="separate"/>
      </w:r>
      <w:hyperlink w:anchor="_Toc136936946" w:history="1">
        <w:r w:rsidR="00BC035B" w:rsidRPr="00E81A3D">
          <w:rPr>
            <w:rStyle w:val="Hyperlink"/>
            <w:rFonts w:cs="Arial"/>
            <w:noProof/>
          </w:rPr>
          <w:t>1.</w:t>
        </w:r>
        <w:r w:rsidR="00BC035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="00BC035B" w:rsidRPr="00E81A3D">
          <w:rPr>
            <w:rStyle w:val="Hyperlink"/>
            <w:noProof/>
          </w:rPr>
          <w:t>Identificação do produto</w:t>
        </w:r>
        <w:r w:rsidR="00BC035B">
          <w:rPr>
            <w:noProof/>
            <w:webHidden/>
          </w:rPr>
          <w:tab/>
        </w:r>
        <w:r w:rsidR="00BC035B">
          <w:rPr>
            <w:noProof/>
            <w:webHidden/>
          </w:rPr>
          <w:fldChar w:fldCharType="begin"/>
        </w:r>
        <w:r w:rsidR="00BC035B">
          <w:rPr>
            <w:noProof/>
            <w:webHidden/>
          </w:rPr>
          <w:instrText xml:space="preserve"> PAGEREF _Toc136936946 \h </w:instrText>
        </w:r>
        <w:r w:rsidR="00BC035B">
          <w:rPr>
            <w:noProof/>
            <w:webHidden/>
          </w:rPr>
        </w:r>
        <w:r w:rsidR="00BC035B">
          <w:rPr>
            <w:noProof/>
            <w:webHidden/>
          </w:rPr>
          <w:fldChar w:fldCharType="separate"/>
        </w:r>
        <w:r w:rsidR="00BC035B">
          <w:rPr>
            <w:noProof/>
            <w:webHidden/>
          </w:rPr>
          <w:t>3</w:t>
        </w:r>
        <w:r w:rsidR="00BC035B">
          <w:rPr>
            <w:noProof/>
            <w:webHidden/>
          </w:rPr>
          <w:fldChar w:fldCharType="end"/>
        </w:r>
      </w:hyperlink>
    </w:p>
    <w:p w14:paraId="1CE57705" w14:textId="1A92B511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47" w:history="1">
        <w:r w:rsidRPr="00E81A3D">
          <w:rPr>
            <w:rStyle w:val="Hyperlink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Sistemas Computacionais Usados para o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13B82F" w14:textId="3A9CB47F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48" w:history="1">
        <w:r w:rsidRPr="00E81A3D">
          <w:rPr>
            <w:rStyle w:val="Hyperlink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Documentos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18DB3D9" w14:textId="36B29288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49" w:history="1">
        <w:r w:rsidRPr="00E81A3D">
          <w:rPr>
            <w:rStyle w:val="Hyperlink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Resultado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395E54" w14:textId="02316D3F" w:rsidR="00BC035B" w:rsidRDefault="00BC035B">
      <w:pPr>
        <w:pStyle w:val="Sumrio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0" w:history="1">
        <w:r w:rsidRPr="00E81A3D">
          <w:rPr>
            <w:rStyle w:val="Hyperlink"/>
            <w:rFonts w:cs="Arial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Casos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7E495D4" w14:textId="25664FD3" w:rsidR="00BC035B" w:rsidRDefault="00BC035B">
      <w:pPr>
        <w:pStyle w:val="Sumrio3"/>
        <w:tabs>
          <w:tab w:val="left" w:pos="1200"/>
          <w:tab w:val="right" w:leader="dot" w:pos="951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1" w:history="1">
        <w:r w:rsidRPr="00E81A3D">
          <w:rPr>
            <w:rStyle w:val="Hyperlink"/>
            <w:rFonts w:cs="Arial"/>
            <w:noProof/>
          </w:rPr>
          <w:t>4.1.1.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Itens de avaliação de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54D3A3" w14:textId="75D56F95" w:rsidR="00BC035B" w:rsidRDefault="00BC035B">
      <w:pPr>
        <w:pStyle w:val="Sumrio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2" w:history="1">
        <w:r w:rsidRPr="00E81A3D">
          <w:rPr>
            <w:rStyle w:val="Hyperlink"/>
            <w:rFonts w:cs="Arial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Defeitos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47E417" w14:textId="66D9246B" w:rsidR="00BC035B" w:rsidRDefault="00BC035B">
      <w:pPr>
        <w:pStyle w:val="Sumrio3"/>
        <w:tabs>
          <w:tab w:val="left" w:pos="1200"/>
          <w:tab w:val="right" w:leader="dot" w:pos="9515"/>
        </w:tabs>
        <w:rPr>
          <w:rFonts w:asciiTheme="minorHAnsi" w:eastAsiaTheme="minorEastAsia" w:hAnsiTheme="minorHAnsi" w:cstheme="minorBidi"/>
          <w:iC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3" w:history="1">
        <w:r w:rsidRPr="00E81A3D">
          <w:rPr>
            <w:rStyle w:val="Hyperlink"/>
            <w:rFonts w:cs="Arial"/>
            <w:noProof/>
          </w:rPr>
          <w:t>4.2.1.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Defeitos que não foram corrigidos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0611F6" w14:textId="5E9D7372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4" w:history="1">
        <w:r w:rsidRPr="00E81A3D">
          <w:rPr>
            <w:rStyle w:val="Hyperlink"/>
            <w:rFonts w:cs="Arial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Conclusão da Execução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EBC869" w14:textId="284F8825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5" w:history="1">
        <w:r w:rsidRPr="00E81A3D">
          <w:rPr>
            <w:rStyle w:val="Hyperlink"/>
            <w:rFonts w:cs="Arial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t-BR"/>
            <w14:ligatures w14:val="standardContextual"/>
          </w:rPr>
          <w:tab/>
        </w:r>
        <w:r w:rsidRPr="00E81A3D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7426E8" w14:textId="77903F86" w:rsidR="00BC035B" w:rsidRDefault="00BC035B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t-BR"/>
          <w14:ligatures w14:val="standardContextual"/>
        </w:rPr>
      </w:pPr>
      <w:hyperlink w:anchor="_Toc136936956" w:history="1">
        <w:r w:rsidRPr="00E81A3D">
          <w:rPr>
            <w:rStyle w:val="Hyperlink"/>
            <w:noProof/>
          </w:rPr>
          <w:t>N/A.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_Toc136936956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B1891F" w14:textId="4F05660D" w:rsidR="00CD7FD4" w:rsidRPr="000C62B6" w:rsidRDefault="00FD79C5" w:rsidP="00821273">
      <w:pPr>
        <w:rPr>
          <w:lang w:val="en-US"/>
        </w:rPr>
      </w:pPr>
      <w:r>
        <w:rPr>
          <w:rFonts w:ascii="Arial" w:hAnsi="Arial" w:cs="Arial"/>
          <w:b/>
          <w:bCs/>
          <w:smallCaps/>
          <w:color w:val="auto"/>
          <w:u w:val="single"/>
        </w:rPr>
        <w:fldChar w:fldCharType="end"/>
      </w:r>
    </w:p>
    <w:p w14:paraId="2DE6526A" w14:textId="77777777" w:rsidR="00860596" w:rsidRDefault="00CD7FD4" w:rsidP="00860596">
      <w:pPr>
        <w:pStyle w:val="DBTTitNvel1"/>
      </w:pPr>
      <w:r w:rsidRPr="000C62B6">
        <w:rPr>
          <w:lang w:val="en-US"/>
        </w:rPr>
        <w:br w:type="page"/>
      </w:r>
      <w:bookmarkStart w:id="25" w:name="_Toc201123690"/>
      <w:bookmarkStart w:id="26" w:name="_Toc136936946"/>
      <w:r w:rsidR="00860596">
        <w:lastRenderedPageBreak/>
        <w:t>Identificação do produto</w:t>
      </w:r>
      <w:bookmarkEnd w:id="25"/>
      <w:bookmarkEnd w:id="26"/>
    </w:p>
    <w:p w14:paraId="77F4726A" w14:textId="643C572F" w:rsidR="00860596" w:rsidRPr="00BC035B" w:rsidRDefault="005B055C" w:rsidP="00860596">
      <w:pPr>
        <w:pStyle w:val="DBTNormal"/>
      </w:pPr>
      <w:r w:rsidRPr="00BC035B">
        <w:t xml:space="preserve">Site de Compra de Passagens – Validação Não Funcional </w:t>
      </w:r>
    </w:p>
    <w:p w14:paraId="77D63867" w14:textId="77777777" w:rsidR="00860596" w:rsidRDefault="00860596" w:rsidP="00860596">
      <w:pPr>
        <w:pStyle w:val="DBTTitNvel1"/>
      </w:pPr>
      <w:bookmarkStart w:id="27" w:name="_Toc201123691"/>
      <w:bookmarkStart w:id="28" w:name="_Toc136936947"/>
      <w:r>
        <w:t>Sistemas Computacionais Usados para o Teste</w:t>
      </w:r>
      <w:bookmarkEnd w:id="27"/>
      <w:bookmarkEnd w:id="28"/>
    </w:p>
    <w:p w14:paraId="703EB6D5" w14:textId="77777777" w:rsidR="00860596" w:rsidRDefault="00860596" w:rsidP="00860596">
      <w:pPr>
        <w:pStyle w:val="DBTNormal"/>
      </w:pPr>
      <w:r>
        <w:t>Hardware utilizado:</w:t>
      </w:r>
    </w:p>
    <w:p w14:paraId="30F90D7B" w14:textId="51BFF711" w:rsidR="00860596" w:rsidRPr="00BC035B" w:rsidRDefault="005B055C" w:rsidP="00860596">
      <w:pPr>
        <w:pStyle w:val="DBTNormal"/>
      </w:pPr>
      <w:r w:rsidRPr="00BC035B">
        <w:t>Notebook i5 64</w:t>
      </w:r>
    </w:p>
    <w:p w14:paraId="5D86E426" w14:textId="77777777" w:rsidR="00860596" w:rsidRDefault="00860596" w:rsidP="00860596">
      <w:pPr>
        <w:pStyle w:val="DBTNormal"/>
      </w:pPr>
    </w:p>
    <w:p w14:paraId="1AEB760D" w14:textId="77777777" w:rsidR="00860596" w:rsidRDefault="00860596" w:rsidP="00860596">
      <w:pPr>
        <w:pStyle w:val="DBTNormal"/>
      </w:pPr>
      <w:r>
        <w:t>Software Utilizado:</w:t>
      </w:r>
    </w:p>
    <w:p w14:paraId="561C87F2" w14:textId="006114F4" w:rsidR="00860596" w:rsidRPr="00BC035B" w:rsidRDefault="005B055C" w:rsidP="00860596">
      <w:pPr>
        <w:pStyle w:val="DBTNormal"/>
      </w:pPr>
      <w:r w:rsidRPr="00BC035B">
        <w:t>Windows 10 - JMETER 5.5</w:t>
      </w:r>
    </w:p>
    <w:p w14:paraId="1F9823BC" w14:textId="77777777" w:rsidR="00860596" w:rsidRDefault="00860596" w:rsidP="00860596">
      <w:pPr>
        <w:pStyle w:val="DBTNormal"/>
      </w:pPr>
    </w:p>
    <w:p w14:paraId="2A9FAE74" w14:textId="77777777" w:rsidR="00860596" w:rsidRDefault="00860596" w:rsidP="00860596">
      <w:pPr>
        <w:pStyle w:val="DBTNormal"/>
      </w:pPr>
      <w:r>
        <w:t>Configurações:</w:t>
      </w:r>
    </w:p>
    <w:p w14:paraId="4AF452BC" w14:textId="7FEE9F45" w:rsidR="00860596" w:rsidRPr="00BC035B" w:rsidRDefault="005B055C" w:rsidP="00860596">
      <w:pPr>
        <w:pStyle w:val="DBTNormal"/>
      </w:pPr>
      <w:r w:rsidRPr="00BC035B">
        <w:t xml:space="preserve">JDK e JMETER </w:t>
      </w:r>
    </w:p>
    <w:p w14:paraId="1A16D1C9" w14:textId="77777777" w:rsidR="00860596" w:rsidRDefault="00860596" w:rsidP="00860596">
      <w:pPr>
        <w:pStyle w:val="DBTTitNvel1"/>
      </w:pPr>
      <w:bookmarkStart w:id="29" w:name="_Toc201123692"/>
      <w:bookmarkStart w:id="30" w:name="_Toc136936948"/>
      <w:r>
        <w:t>Documentos utilizados</w:t>
      </w:r>
      <w:bookmarkEnd w:id="29"/>
      <w:bookmarkEnd w:id="30"/>
    </w:p>
    <w:p w14:paraId="1C91E8F4" w14:textId="2C830EE5" w:rsidR="00860596" w:rsidRPr="00BC035B" w:rsidRDefault="005B055C" w:rsidP="00860596">
      <w:pPr>
        <w:pStyle w:val="DBTNormal"/>
      </w:pPr>
      <w:r w:rsidRPr="00BC035B">
        <w:t>Documentação do JMETER</w:t>
      </w:r>
    </w:p>
    <w:p w14:paraId="24A288D2" w14:textId="77777777" w:rsidR="00860596" w:rsidRDefault="00860596" w:rsidP="00860596">
      <w:pPr>
        <w:pStyle w:val="DBTTitNvel1"/>
      </w:pPr>
      <w:bookmarkStart w:id="31" w:name="_Toc201123693"/>
      <w:bookmarkStart w:id="32" w:name="_Toc136936949"/>
      <w:r>
        <w:t>Resultado dos Testes</w:t>
      </w:r>
      <w:bookmarkEnd w:id="31"/>
      <w:bookmarkEnd w:id="32"/>
    </w:p>
    <w:p w14:paraId="0A67B244" w14:textId="721325A7" w:rsidR="00860596" w:rsidRDefault="00860596" w:rsidP="00860596">
      <w:pPr>
        <w:pStyle w:val="DBTNormal"/>
      </w:pPr>
      <w:r>
        <w:t>Os resultados de test</w:t>
      </w:r>
      <w:r w:rsidR="00A75050">
        <w:t xml:space="preserve">e </w:t>
      </w:r>
      <w:r w:rsidR="00296AA8">
        <w:t xml:space="preserve">devem atender ao critério de aceitação abaixo: </w:t>
      </w:r>
    </w:p>
    <w:p w14:paraId="6C49B723" w14:textId="77777777" w:rsidR="00296AA8" w:rsidRDefault="00296AA8" w:rsidP="00860596">
      <w:pPr>
        <w:pStyle w:val="DBTNormal"/>
      </w:pPr>
    </w:p>
    <w:p w14:paraId="21425B38" w14:textId="37503EC1" w:rsidR="00296AA8" w:rsidRDefault="00296AA8" w:rsidP="00296AA8">
      <w:pPr>
        <w:pStyle w:val="DBTNormal"/>
        <w:numPr>
          <w:ilvl w:val="0"/>
          <w:numId w:val="51"/>
        </w:numPr>
      </w:pPr>
      <w:r w:rsidRPr="00296AA8">
        <w:t>250 requisições por segundo com um tempo de resposta 90th percentil inferior a 2 segundos.</w:t>
      </w:r>
    </w:p>
    <w:p w14:paraId="472E833D" w14:textId="1C8448A8" w:rsidR="00860596" w:rsidRDefault="00860596" w:rsidP="00860596">
      <w:pPr>
        <w:pStyle w:val="DBTNormal"/>
      </w:pPr>
    </w:p>
    <w:p w14:paraId="5E6D9F43" w14:textId="77777777" w:rsidR="00962A9F" w:rsidRPr="00962A9F" w:rsidRDefault="00962A9F" w:rsidP="00962A9F">
      <w:pPr>
        <w:pStyle w:val="DBTTitNvel2"/>
      </w:pPr>
      <w:bookmarkStart w:id="33" w:name="_Toc136936950"/>
      <w:r w:rsidRPr="00962A9F">
        <w:t>Casos de Teste</w:t>
      </w:r>
      <w:bookmarkEnd w:id="33"/>
      <w:r w:rsidRPr="00962A9F">
        <w:t xml:space="preserve"> </w:t>
      </w:r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74"/>
        <w:gridCol w:w="1719"/>
        <w:gridCol w:w="1690"/>
        <w:gridCol w:w="1765"/>
      </w:tblGrid>
      <w:tr w:rsidR="00860596" w14:paraId="46F4B430" w14:textId="77777777" w:rsidTr="00B465A9">
        <w:trPr>
          <w:trHeight w:val="375"/>
        </w:trPr>
        <w:tc>
          <w:tcPr>
            <w:tcW w:w="1809" w:type="dxa"/>
            <w:shd w:val="clear" w:color="auto" w:fill="D9D9D9"/>
            <w:vAlign w:val="center"/>
          </w:tcPr>
          <w:p w14:paraId="2E83C0F5" w14:textId="77777777" w:rsidR="00860596" w:rsidRPr="005D330E" w:rsidRDefault="00962A9F" w:rsidP="005D330E">
            <w:pPr>
              <w:pStyle w:val="DBTNormal"/>
              <w:ind w:firstLine="0"/>
              <w:jc w:val="center"/>
              <w:rPr>
                <w:b/>
              </w:rPr>
            </w:pPr>
            <w:r w:rsidRPr="005D330E">
              <w:rPr>
                <w:b/>
              </w:rPr>
              <w:t>Cenário</w:t>
            </w:r>
          </w:p>
        </w:tc>
        <w:tc>
          <w:tcPr>
            <w:tcW w:w="1809" w:type="dxa"/>
            <w:shd w:val="clear" w:color="auto" w:fill="D9D9D9"/>
            <w:vAlign w:val="center"/>
          </w:tcPr>
          <w:p w14:paraId="0F8E34E6" w14:textId="77777777" w:rsidR="00860596" w:rsidRPr="005D330E" w:rsidRDefault="00860596" w:rsidP="005D330E">
            <w:pPr>
              <w:pStyle w:val="DBTNormal"/>
              <w:ind w:firstLine="0"/>
              <w:jc w:val="center"/>
              <w:rPr>
                <w:b/>
              </w:rPr>
            </w:pPr>
            <w:r w:rsidRPr="005D330E">
              <w:rPr>
                <w:b/>
              </w:rPr>
              <w:t>Passou</w:t>
            </w:r>
          </w:p>
        </w:tc>
        <w:tc>
          <w:tcPr>
            <w:tcW w:w="1809" w:type="dxa"/>
            <w:shd w:val="clear" w:color="auto" w:fill="D9D9D9"/>
            <w:vAlign w:val="center"/>
          </w:tcPr>
          <w:p w14:paraId="5D901061" w14:textId="77777777" w:rsidR="00860596" w:rsidRPr="005D330E" w:rsidRDefault="00860596" w:rsidP="005D330E">
            <w:pPr>
              <w:pStyle w:val="DBTNormal"/>
              <w:ind w:firstLine="0"/>
              <w:jc w:val="center"/>
              <w:rPr>
                <w:b/>
              </w:rPr>
            </w:pPr>
            <w:r w:rsidRPr="005D330E">
              <w:rPr>
                <w:b/>
              </w:rPr>
              <w:t>Falhou</w:t>
            </w:r>
          </w:p>
        </w:tc>
        <w:tc>
          <w:tcPr>
            <w:tcW w:w="1843" w:type="dxa"/>
            <w:shd w:val="clear" w:color="auto" w:fill="D9D9D9"/>
            <w:vAlign w:val="center"/>
          </w:tcPr>
          <w:p w14:paraId="7AD1353F" w14:textId="77777777" w:rsidR="00860596" w:rsidRPr="005D330E" w:rsidRDefault="00860596" w:rsidP="005D330E">
            <w:pPr>
              <w:pStyle w:val="DBTNormal"/>
              <w:ind w:firstLine="0"/>
              <w:jc w:val="center"/>
              <w:rPr>
                <w:b/>
              </w:rPr>
            </w:pPr>
            <w:r w:rsidRPr="005D330E">
              <w:rPr>
                <w:b/>
              </w:rPr>
              <w:t>Não Executado</w:t>
            </w:r>
          </w:p>
        </w:tc>
      </w:tr>
      <w:tr w:rsidR="00860596" w14:paraId="151FE10D" w14:textId="77777777" w:rsidTr="00B465A9">
        <w:trPr>
          <w:trHeight w:val="347"/>
        </w:trPr>
        <w:tc>
          <w:tcPr>
            <w:tcW w:w="1809" w:type="dxa"/>
            <w:vAlign w:val="center"/>
          </w:tcPr>
          <w:p w14:paraId="3228F47D" w14:textId="4FD2EC07" w:rsidR="00296AA8" w:rsidRPr="00296AA8" w:rsidRDefault="00296AA8" w:rsidP="00296AA8">
            <w:pPr>
              <w:shd w:val="clear" w:color="auto" w:fill="FFFFFF"/>
              <w:spacing w:before="100" w:beforeAutospacing="1" w:after="100" w:afterAutospacing="1"/>
              <w:rPr>
                <w:rFonts w:ascii="Arial" w:hAnsi="Arial"/>
                <w:color w:val="auto"/>
              </w:rPr>
            </w:pPr>
            <w:r w:rsidRPr="00296AA8">
              <w:rPr>
                <w:rFonts w:ascii="Arial" w:hAnsi="Arial"/>
                <w:color w:val="auto"/>
              </w:rPr>
              <w:t>Acessar a tela de home do site informado: </w:t>
            </w:r>
            <w:hyperlink r:id="rId11" w:history="1">
              <w:r w:rsidRPr="00296AA8">
                <w:rPr>
                  <w:rFonts w:ascii="Arial" w:hAnsi="Arial"/>
                  <w:color w:val="auto"/>
                </w:rPr>
                <w:t>https://www.blazedemo.com/</w:t>
              </w:r>
            </w:hyperlink>
            <w:r w:rsidRPr="00296AA8">
              <w:rPr>
                <w:rFonts w:ascii="Arial" w:hAnsi="Arial"/>
                <w:color w:val="auto"/>
              </w:rPr>
              <w:t xml:space="preserve"> e avaliar o tempo de resposta.</w:t>
            </w:r>
          </w:p>
          <w:p w14:paraId="34B16A7B" w14:textId="010EDC60" w:rsidR="00860596" w:rsidRDefault="00860596" w:rsidP="00296AA8">
            <w:pPr>
              <w:pStyle w:val="DBTNormal"/>
              <w:ind w:firstLine="0"/>
              <w:jc w:val="left"/>
            </w:pPr>
          </w:p>
        </w:tc>
        <w:tc>
          <w:tcPr>
            <w:tcW w:w="1809" w:type="dxa"/>
            <w:vAlign w:val="center"/>
          </w:tcPr>
          <w:p w14:paraId="154ED0BF" w14:textId="718ACD8B" w:rsidR="00860596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0BAADD9F" w14:textId="77777777" w:rsidR="00860596" w:rsidRDefault="00860596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3504D303" w14:textId="77777777" w:rsidR="00860596" w:rsidRDefault="00860596" w:rsidP="005D330E">
            <w:pPr>
              <w:pStyle w:val="DBTNormal"/>
              <w:ind w:firstLine="0"/>
              <w:jc w:val="left"/>
            </w:pPr>
          </w:p>
        </w:tc>
      </w:tr>
      <w:tr w:rsidR="00860596" w14:paraId="5BA02C37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65655C3B" w14:textId="1D9BE4F9" w:rsidR="00296AA8" w:rsidRPr="00296AA8" w:rsidRDefault="00296AA8" w:rsidP="00296AA8">
            <w:pPr>
              <w:shd w:val="clear" w:color="auto" w:fill="FFFFFF"/>
              <w:spacing w:before="100" w:beforeAutospacing="1" w:after="100" w:afterAutospacing="1"/>
              <w:rPr>
                <w:rFonts w:ascii="Arial" w:hAnsi="Arial"/>
                <w:color w:val="auto"/>
              </w:rPr>
            </w:pPr>
            <w:r w:rsidRPr="00296AA8">
              <w:rPr>
                <w:rFonts w:ascii="Arial" w:hAnsi="Arial"/>
                <w:color w:val="auto"/>
              </w:rPr>
              <w:t>Selecionar</w:t>
            </w:r>
            <w:r w:rsidRPr="00296AA8">
              <w:rPr>
                <w:rFonts w:ascii="Arial" w:hAnsi="Arial"/>
                <w:color w:val="auto"/>
              </w:rPr>
              <w:t xml:space="preserve"> Origem e Destino e realizada a busca de voos</w:t>
            </w:r>
            <w:r w:rsidRPr="00296AA8">
              <w:rPr>
                <w:rFonts w:ascii="Arial" w:hAnsi="Arial"/>
                <w:color w:val="auto"/>
              </w:rPr>
              <w:t xml:space="preserve"> e </w:t>
            </w:r>
            <w:proofErr w:type="spellStart"/>
            <w:r w:rsidRPr="00296AA8">
              <w:rPr>
                <w:rFonts w:ascii="Arial" w:hAnsi="Arial"/>
                <w:color w:val="auto"/>
              </w:rPr>
              <w:t>e</w:t>
            </w:r>
            <w:proofErr w:type="spellEnd"/>
            <w:r w:rsidRPr="00296AA8">
              <w:rPr>
                <w:rFonts w:ascii="Arial" w:hAnsi="Arial"/>
                <w:color w:val="auto"/>
              </w:rPr>
              <w:t xml:space="preserve"> avaliar o tempo de resposta.</w:t>
            </w:r>
          </w:p>
          <w:p w14:paraId="030963BA" w14:textId="1A7DC117" w:rsidR="00860596" w:rsidRDefault="00860596" w:rsidP="00296AA8">
            <w:pPr>
              <w:pStyle w:val="DBTNormal"/>
              <w:ind w:firstLine="0"/>
              <w:jc w:val="left"/>
            </w:pPr>
          </w:p>
        </w:tc>
        <w:tc>
          <w:tcPr>
            <w:tcW w:w="1809" w:type="dxa"/>
            <w:vAlign w:val="center"/>
          </w:tcPr>
          <w:p w14:paraId="1A438C4C" w14:textId="59977282" w:rsidR="00860596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2C69FC28" w14:textId="77777777" w:rsidR="00860596" w:rsidRDefault="00860596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78FB4C04" w14:textId="77777777" w:rsidR="00860596" w:rsidRDefault="00860596" w:rsidP="005D330E">
            <w:pPr>
              <w:pStyle w:val="DBTNormal"/>
              <w:ind w:firstLine="0"/>
              <w:jc w:val="left"/>
            </w:pPr>
          </w:p>
        </w:tc>
      </w:tr>
      <w:tr w:rsidR="00296AA8" w14:paraId="445D25FF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3A4005C0" w14:textId="6C7E5229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Arial" w:hAnsi="Arial"/>
                <w:color w:val="auto"/>
              </w:rPr>
            </w:pPr>
            <w:r w:rsidRPr="00296AA8">
              <w:rPr>
                <w:rFonts w:ascii="Arial" w:hAnsi="Arial"/>
                <w:color w:val="auto"/>
              </w:rPr>
              <w:t>Selecionado o voo desejado</w:t>
            </w:r>
            <w:r w:rsidRPr="00296AA8">
              <w:rPr>
                <w:rFonts w:ascii="Arial" w:hAnsi="Arial"/>
                <w:color w:val="auto"/>
              </w:rPr>
              <w:t xml:space="preserve"> </w:t>
            </w:r>
            <w:r w:rsidRPr="00296AA8">
              <w:rPr>
                <w:rFonts w:ascii="Arial" w:hAnsi="Arial"/>
                <w:color w:val="auto"/>
              </w:rPr>
              <w:t>e avaliar o tempo de resposta.</w:t>
            </w:r>
          </w:p>
          <w:p w14:paraId="548B087A" w14:textId="77777777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1F2328"/>
                <w:sz w:val="24"/>
                <w:szCs w:val="24"/>
                <w:lang w:eastAsia="pt-BR"/>
              </w:rPr>
            </w:pPr>
          </w:p>
        </w:tc>
        <w:tc>
          <w:tcPr>
            <w:tcW w:w="1809" w:type="dxa"/>
            <w:vAlign w:val="center"/>
          </w:tcPr>
          <w:p w14:paraId="74D11BD7" w14:textId="2210D339" w:rsidR="00296AA8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1525FA0C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6CF66A69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</w:tr>
      <w:tr w:rsidR="00296AA8" w14:paraId="14A0204B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184F05F6" w14:textId="48B86B2C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Arial" w:hAnsi="Arial"/>
                <w:color w:val="auto"/>
              </w:rPr>
            </w:pPr>
            <w:r w:rsidRPr="00296AA8">
              <w:rPr>
                <w:rFonts w:ascii="Arial" w:hAnsi="Arial"/>
                <w:color w:val="auto"/>
              </w:rPr>
              <w:t>Preench</w:t>
            </w:r>
            <w:r w:rsidRPr="00296AA8">
              <w:rPr>
                <w:rFonts w:ascii="Arial" w:hAnsi="Arial"/>
                <w:color w:val="auto"/>
              </w:rPr>
              <w:t>er</w:t>
            </w:r>
            <w:r w:rsidRPr="00296AA8">
              <w:rPr>
                <w:rFonts w:ascii="Arial" w:hAnsi="Arial"/>
                <w:color w:val="auto"/>
              </w:rPr>
              <w:t xml:space="preserve"> campos com dados necessários</w:t>
            </w:r>
            <w:r w:rsidRPr="00296AA8">
              <w:rPr>
                <w:rFonts w:ascii="Arial" w:hAnsi="Arial"/>
                <w:color w:val="auto"/>
              </w:rPr>
              <w:t xml:space="preserve"> </w:t>
            </w:r>
            <w:r w:rsidRPr="00296AA8">
              <w:rPr>
                <w:rFonts w:ascii="Arial" w:hAnsi="Arial"/>
                <w:color w:val="auto"/>
              </w:rPr>
              <w:t>e avaliar o tempo de resposta.</w:t>
            </w:r>
          </w:p>
          <w:p w14:paraId="1675B80B" w14:textId="77777777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1F2328"/>
                <w:sz w:val="24"/>
                <w:szCs w:val="24"/>
                <w:lang w:eastAsia="pt-BR"/>
              </w:rPr>
            </w:pPr>
          </w:p>
        </w:tc>
        <w:tc>
          <w:tcPr>
            <w:tcW w:w="1809" w:type="dxa"/>
            <w:vAlign w:val="center"/>
          </w:tcPr>
          <w:p w14:paraId="3D22452E" w14:textId="7A83FE0E" w:rsidR="00296AA8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66C4BE9D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24D18320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</w:tr>
      <w:tr w:rsidR="00296AA8" w14:paraId="28296CDE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275FDD3D" w14:textId="6B23656C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Arial" w:hAnsi="Arial"/>
                <w:color w:val="auto"/>
              </w:rPr>
            </w:pPr>
            <w:r w:rsidRPr="00296AA8">
              <w:rPr>
                <w:rFonts w:ascii="Arial" w:hAnsi="Arial"/>
                <w:color w:val="auto"/>
              </w:rPr>
              <w:t>Solicita</w:t>
            </w:r>
            <w:r w:rsidRPr="00296AA8">
              <w:rPr>
                <w:rFonts w:ascii="Arial" w:hAnsi="Arial"/>
                <w:color w:val="auto"/>
              </w:rPr>
              <w:t>r</w:t>
            </w:r>
            <w:r w:rsidRPr="00296AA8">
              <w:rPr>
                <w:rFonts w:ascii="Arial" w:hAnsi="Arial"/>
                <w:color w:val="auto"/>
              </w:rPr>
              <w:t xml:space="preserve"> a compra</w:t>
            </w:r>
            <w:r w:rsidRPr="00296AA8">
              <w:rPr>
                <w:rFonts w:ascii="Arial" w:hAnsi="Arial"/>
                <w:color w:val="auto"/>
              </w:rPr>
              <w:t xml:space="preserve"> </w:t>
            </w:r>
            <w:r w:rsidRPr="00296AA8">
              <w:rPr>
                <w:rFonts w:ascii="Arial" w:hAnsi="Arial"/>
                <w:color w:val="auto"/>
              </w:rPr>
              <w:t>e avaliar o tempo de resposta.</w:t>
            </w:r>
          </w:p>
          <w:p w14:paraId="46F01155" w14:textId="77777777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1F2328"/>
                <w:sz w:val="24"/>
                <w:szCs w:val="24"/>
                <w:lang w:eastAsia="pt-BR"/>
              </w:rPr>
            </w:pPr>
          </w:p>
        </w:tc>
        <w:tc>
          <w:tcPr>
            <w:tcW w:w="1809" w:type="dxa"/>
            <w:vAlign w:val="center"/>
          </w:tcPr>
          <w:p w14:paraId="02D5C90B" w14:textId="34B662D0" w:rsidR="00296AA8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5E8E5DCC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16B13ACC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</w:tr>
      <w:tr w:rsidR="00296AA8" w14:paraId="7F4EBD3D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423F51C1" w14:textId="6FAC82C6" w:rsidR="00296AA8" w:rsidRP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1F2328"/>
                <w:sz w:val="24"/>
                <w:szCs w:val="24"/>
                <w:lang w:eastAsia="pt-BR"/>
              </w:rPr>
            </w:pPr>
            <w:r w:rsidRPr="00296AA8">
              <w:rPr>
                <w:rFonts w:ascii="Arial" w:hAnsi="Arial"/>
                <w:color w:val="auto"/>
              </w:rPr>
              <w:t>V</w:t>
            </w:r>
            <w:r w:rsidRPr="00296AA8">
              <w:rPr>
                <w:rFonts w:ascii="Arial" w:hAnsi="Arial"/>
                <w:color w:val="auto"/>
              </w:rPr>
              <w:t>alidação da confirmação da compra</w:t>
            </w:r>
            <w:r w:rsidRPr="00296AA8">
              <w:rPr>
                <w:rFonts w:ascii="Arial" w:hAnsi="Arial"/>
                <w:color w:val="auto"/>
              </w:rPr>
              <w:t xml:space="preserve"> </w:t>
            </w:r>
            <w:r w:rsidRPr="00296AA8">
              <w:rPr>
                <w:rFonts w:ascii="Arial" w:hAnsi="Arial"/>
                <w:color w:val="auto"/>
              </w:rPr>
              <w:t>e avaliar o tempo de resposta.</w:t>
            </w:r>
          </w:p>
        </w:tc>
        <w:tc>
          <w:tcPr>
            <w:tcW w:w="1809" w:type="dxa"/>
            <w:vAlign w:val="center"/>
          </w:tcPr>
          <w:p w14:paraId="12303FD8" w14:textId="53F985A0" w:rsidR="00296AA8" w:rsidRDefault="00296AA8" w:rsidP="005D330E">
            <w:pPr>
              <w:pStyle w:val="DBTNormal"/>
              <w:ind w:firstLine="0"/>
              <w:jc w:val="left"/>
            </w:pPr>
            <w:r>
              <w:t>Não. Tempo superior ao esperado.</w:t>
            </w:r>
          </w:p>
        </w:tc>
        <w:tc>
          <w:tcPr>
            <w:tcW w:w="1809" w:type="dxa"/>
            <w:vAlign w:val="center"/>
          </w:tcPr>
          <w:p w14:paraId="600DF611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12A5D7A6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</w:tr>
      <w:tr w:rsidR="00296AA8" w14:paraId="68A15C26" w14:textId="77777777" w:rsidTr="00B465A9">
        <w:trPr>
          <w:trHeight w:val="422"/>
        </w:trPr>
        <w:tc>
          <w:tcPr>
            <w:tcW w:w="1809" w:type="dxa"/>
            <w:vAlign w:val="center"/>
          </w:tcPr>
          <w:p w14:paraId="0D3DE060" w14:textId="677F13F1" w:rsidR="00296AA8" w:rsidRDefault="00296AA8" w:rsidP="00296AA8">
            <w:pPr>
              <w:shd w:val="clear" w:color="auto" w:fill="FFFFFF"/>
              <w:spacing w:before="60" w:after="100" w:afterAutospacing="1"/>
              <w:rPr>
                <w:rFonts w:ascii="Segoe UI" w:hAnsi="Segoe UI" w:cs="Segoe UI"/>
                <w:color w:val="1F2328"/>
                <w:shd w:val="clear" w:color="auto" w:fill="FFFFFF"/>
              </w:rPr>
            </w:pPr>
          </w:p>
        </w:tc>
        <w:tc>
          <w:tcPr>
            <w:tcW w:w="1809" w:type="dxa"/>
            <w:vAlign w:val="center"/>
          </w:tcPr>
          <w:p w14:paraId="19D570BC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09" w:type="dxa"/>
            <w:vAlign w:val="center"/>
          </w:tcPr>
          <w:p w14:paraId="2C529611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  <w:tc>
          <w:tcPr>
            <w:tcW w:w="1843" w:type="dxa"/>
            <w:vAlign w:val="center"/>
          </w:tcPr>
          <w:p w14:paraId="7753E5BC" w14:textId="77777777" w:rsidR="00296AA8" w:rsidRDefault="00296AA8" w:rsidP="005D330E">
            <w:pPr>
              <w:pStyle w:val="DBTNormal"/>
              <w:ind w:firstLine="0"/>
              <w:jc w:val="left"/>
            </w:pPr>
          </w:p>
        </w:tc>
      </w:tr>
      <w:tr w:rsidR="00962A9F" w14:paraId="5C90EAB1" w14:textId="77777777" w:rsidTr="00B465A9">
        <w:trPr>
          <w:trHeight w:val="393"/>
        </w:trPr>
        <w:tc>
          <w:tcPr>
            <w:tcW w:w="1809" w:type="dxa"/>
            <w:shd w:val="clear" w:color="auto" w:fill="F2DBDB"/>
            <w:vAlign w:val="center"/>
          </w:tcPr>
          <w:p w14:paraId="2ACD1013" w14:textId="77777777" w:rsidR="00962A9F" w:rsidRPr="005D330E" w:rsidRDefault="00962A9F" w:rsidP="005D330E">
            <w:pPr>
              <w:pStyle w:val="DBTNormal"/>
              <w:ind w:firstLine="0"/>
              <w:jc w:val="center"/>
              <w:rPr>
                <w:b/>
              </w:rPr>
            </w:pPr>
            <w:r w:rsidRPr="005D330E">
              <w:rPr>
                <w:b/>
              </w:rPr>
              <w:t>Total</w:t>
            </w:r>
          </w:p>
        </w:tc>
        <w:tc>
          <w:tcPr>
            <w:tcW w:w="1809" w:type="dxa"/>
            <w:shd w:val="clear" w:color="auto" w:fill="F2DBDB"/>
            <w:vAlign w:val="center"/>
          </w:tcPr>
          <w:p w14:paraId="17EE776E" w14:textId="62E36934" w:rsidR="00962A9F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09" w:type="dxa"/>
            <w:shd w:val="clear" w:color="auto" w:fill="F2DBDB"/>
            <w:vAlign w:val="center"/>
          </w:tcPr>
          <w:p w14:paraId="3268783A" w14:textId="4947E082" w:rsidR="00962A9F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843" w:type="dxa"/>
            <w:shd w:val="clear" w:color="auto" w:fill="F2DBDB"/>
            <w:vAlign w:val="center"/>
          </w:tcPr>
          <w:p w14:paraId="6CD90490" w14:textId="657CB54A" w:rsidR="00962A9F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3E88752C" w14:textId="77777777" w:rsidR="00860596" w:rsidRDefault="00860596" w:rsidP="00860596">
      <w:pPr>
        <w:pStyle w:val="DBTNormal"/>
      </w:pPr>
    </w:p>
    <w:p w14:paraId="1403EFE7" w14:textId="77777777" w:rsidR="005066FA" w:rsidRDefault="005066FA" w:rsidP="00860596">
      <w:pPr>
        <w:pStyle w:val="DBTNormal"/>
      </w:pPr>
    </w:p>
    <w:p w14:paraId="76173F5D" w14:textId="0B177344" w:rsidR="005066FA" w:rsidRDefault="005066FA" w:rsidP="005066FA">
      <w:pPr>
        <w:pStyle w:val="DBTTitNvel3"/>
      </w:pPr>
      <w:bookmarkStart w:id="34" w:name="_Toc136936951"/>
      <w:r>
        <w:t xml:space="preserve">Itens </w:t>
      </w:r>
      <w:r w:rsidR="00296AA8">
        <w:t>de avaliação de performance</w:t>
      </w:r>
      <w:bookmarkEnd w:id="34"/>
    </w:p>
    <w:p w14:paraId="74E6D9CE" w14:textId="7EA92C27" w:rsidR="005066FA" w:rsidRPr="00BC035B" w:rsidRDefault="00D04702" w:rsidP="005066FA">
      <w:pPr>
        <w:pStyle w:val="DBTNormal"/>
      </w:pPr>
      <w:r w:rsidRPr="00BC035B">
        <w:t xml:space="preserve">Segue abaixo o relatório dos testes executados: </w:t>
      </w:r>
    </w:p>
    <w:p w14:paraId="6908559E" w14:textId="77777777" w:rsidR="00D04702" w:rsidRDefault="00D04702" w:rsidP="005066FA">
      <w:pPr>
        <w:pStyle w:val="DBTNormal"/>
        <w:rPr>
          <w:color w:val="0000FF"/>
        </w:rPr>
      </w:pPr>
    </w:p>
    <w:p w14:paraId="4ECC40B3" w14:textId="587433B5" w:rsidR="00D04702" w:rsidRDefault="00BC035B" w:rsidP="005066FA">
      <w:pPr>
        <w:pStyle w:val="DBTNormal"/>
        <w:rPr>
          <w:color w:val="0000FF"/>
        </w:rPr>
      </w:pPr>
      <w:r w:rsidRPr="00BC035B">
        <w:rPr>
          <w:color w:val="0000FF"/>
        </w:rPr>
        <w:drawing>
          <wp:inline distT="0" distB="0" distL="0" distR="0" wp14:anchorId="7CF09173" wp14:editId="450E26B5">
            <wp:extent cx="6048375" cy="1541145"/>
            <wp:effectExtent l="0" t="0" r="9525" b="1905"/>
            <wp:docPr id="13586096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967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D135" w14:textId="77777777" w:rsidR="00BC035B" w:rsidRDefault="00BC035B" w:rsidP="005066FA">
      <w:pPr>
        <w:pStyle w:val="DBTNormal"/>
        <w:rPr>
          <w:color w:val="0000FF"/>
        </w:rPr>
      </w:pPr>
    </w:p>
    <w:p w14:paraId="6F5E9CAE" w14:textId="1EA700B2" w:rsidR="00BC035B" w:rsidRDefault="00BC035B" w:rsidP="005066FA">
      <w:pPr>
        <w:pStyle w:val="DBTNormal"/>
        <w:rPr>
          <w:color w:val="0000FF"/>
        </w:rPr>
      </w:pPr>
      <w:r w:rsidRPr="00BC035B">
        <w:rPr>
          <w:color w:val="0000FF"/>
        </w:rPr>
        <w:lastRenderedPageBreak/>
        <w:drawing>
          <wp:inline distT="0" distB="0" distL="0" distR="0" wp14:anchorId="07D27F2A" wp14:editId="31652136">
            <wp:extent cx="2534004" cy="5792008"/>
            <wp:effectExtent l="0" t="0" r="0" b="0"/>
            <wp:docPr id="7633282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8249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F040" w14:textId="77777777" w:rsidR="00BC035B" w:rsidRDefault="00BC035B" w:rsidP="005066FA">
      <w:pPr>
        <w:pStyle w:val="DBTNormal"/>
        <w:rPr>
          <w:color w:val="0000FF"/>
        </w:rPr>
      </w:pPr>
    </w:p>
    <w:p w14:paraId="2B91999A" w14:textId="6AE0D6C1" w:rsidR="00BC035B" w:rsidRDefault="00BC035B" w:rsidP="005066FA">
      <w:pPr>
        <w:pStyle w:val="DBTNormal"/>
        <w:rPr>
          <w:color w:val="0000FF"/>
        </w:rPr>
      </w:pPr>
      <w:r w:rsidRPr="00BC035B">
        <w:rPr>
          <w:color w:val="0000FF"/>
        </w:rPr>
        <w:drawing>
          <wp:inline distT="0" distB="0" distL="0" distR="0" wp14:anchorId="4E9B90B1" wp14:editId="21FD89D6">
            <wp:extent cx="6048375" cy="1828800"/>
            <wp:effectExtent l="0" t="0" r="9525" b="0"/>
            <wp:docPr id="2137576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76020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83D" w14:textId="77777777" w:rsidR="00BC035B" w:rsidRDefault="00BC035B" w:rsidP="005066FA">
      <w:pPr>
        <w:pStyle w:val="DBTNormal"/>
        <w:rPr>
          <w:color w:val="0000FF"/>
        </w:rPr>
      </w:pPr>
    </w:p>
    <w:p w14:paraId="79C2E76E" w14:textId="2FBD28A2" w:rsidR="00BC035B" w:rsidRDefault="00BC035B" w:rsidP="005066FA">
      <w:pPr>
        <w:pStyle w:val="DBTNormal"/>
        <w:rPr>
          <w:color w:val="0000FF"/>
        </w:rPr>
      </w:pPr>
      <w:r w:rsidRPr="00BC035B">
        <w:rPr>
          <w:color w:val="0000FF"/>
        </w:rPr>
        <w:lastRenderedPageBreak/>
        <w:drawing>
          <wp:inline distT="0" distB="0" distL="0" distR="0" wp14:anchorId="06CC94EA" wp14:editId="360E04A9">
            <wp:extent cx="6048375" cy="2050415"/>
            <wp:effectExtent l="0" t="0" r="9525" b="6985"/>
            <wp:docPr id="10021919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1924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78F4" w14:textId="77777777" w:rsidR="00BC035B" w:rsidRDefault="00BC035B" w:rsidP="005066FA">
      <w:pPr>
        <w:pStyle w:val="DBTNormal"/>
        <w:rPr>
          <w:color w:val="0000FF"/>
        </w:rPr>
      </w:pPr>
    </w:p>
    <w:p w14:paraId="20387C06" w14:textId="5777A7E5" w:rsidR="00BC035B" w:rsidRPr="00474EC8" w:rsidRDefault="00BC035B" w:rsidP="005066FA">
      <w:pPr>
        <w:pStyle w:val="DBTNormal"/>
        <w:rPr>
          <w:color w:val="0000FF"/>
        </w:rPr>
      </w:pPr>
      <w:r w:rsidRPr="00BC035B">
        <w:rPr>
          <w:color w:val="0000FF"/>
        </w:rPr>
        <w:drawing>
          <wp:inline distT="0" distB="0" distL="0" distR="0" wp14:anchorId="2470CEFD" wp14:editId="5C812E8B">
            <wp:extent cx="6048375" cy="1142365"/>
            <wp:effectExtent l="0" t="0" r="9525" b="635"/>
            <wp:docPr id="26756299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62997" name="Imagem 1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9F6" w14:textId="77777777" w:rsidR="005066FA" w:rsidRDefault="005066FA" w:rsidP="005066FA">
      <w:pPr>
        <w:pStyle w:val="DBTNormal"/>
      </w:pPr>
    </w:p>
    <w:p w14:paraId="17A56263" w14:textId="10936D4A" w:rsidR="00962A9F" w:rsidRPr="00962A9F" w:rsidRDefault="00962A9F" w:rsidP="00962A9F">
      <w:pPr>
        <w:pStyle w:val="DBTTitNvel2"/>
      </w:pPr>
      <w:bookmarkStart w:id="35" w:name="_Toc136936952"/>
      <w:r>
        <w:t>Defeito</w:t>
      </w:r>
      <w:r w:rsidR="00D04702">
        <w:t>s</w:t>
      </w:r>
      <w:bookmarkEnd w:id="35"/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276"/>
        <w:gridCol w:w="1701"/>
      </w:tblGrid>
      <w:tr w:rsidR="009318A5" w14:paraId="55D5F31F" w14:textId="77777777" w:rsidTr="00B465A9">
        <w:trPr>
          <w:trHeight w:val="418"/>
        </w:trPr>
        <w:tc>
          <w:tcPr>
            <w:tcW w:w="4503" w:type="dxa"/>
            <w:gridSpan w:val="3"/>
            <w:shd w:val="clear" w:color="auto" w:fill="D9D9D9"/>
            <w:vAlign w:val="center"/>
          </w:tcPr>
          <w:p w14:paraId="3EBC38A5" w14:textId="77777777" w:rsidR="009318A5" w:rsidRPr="005D330E" w:rsidRDefault="009318A5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Total de Defeitos </w:t>
            </w:r>
          </w:p>
        </w:tc>
      </w:tr>
      <w:tr w:rsidR="009318A5" w14:paraId="6C69B723" w14:textId="77777777" w:rsidTr="00B465A9">
        <w:trPr>
          <w:trHeight w:val="422"/>
        </w:trPr>
        <w:tc>
          <w:tcPr>
            <w:tcW w:w="1526" w:type="dxa"/>
            <w:shd w:val="clear" w:color="auto" w:fill="DBE5F1"/>
            <w:vAlign w:val="center"/>
          </w:tcPr>
          <w:p w14:paraId="0BDCDCA8" w14:textId="77777777" w:rsidR="009318A5" w:rsidRPr="009318A5" w:rsidRDefault="009318A5" w:rsidP="009318A5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Identificados</w:t>
            </w:r>
          </w:p>
        </w:tc>
        <w:tc>
          <w:tcPr>
            <w:tcW w:w="1276" w:type="dxa"/>
            <w:shd w:val="clear" w:color="auto" w:fill="DBE5F1"/>
            <w:vAlign w:val="center"/>
          </w:tcPr>
          <w:p w14:paraId="3309DE31" w14:textId="77777777" w:rsidR="009318A5" w:rsidRPr="009318A5" w:rsidRDefault="009318A5" w:rsidP="009318A5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Corrigidos</w:t>
            </w:r>
          </w:p>
        </w:tc>
        <w:tc>
          <w:tcPr>
            <w:tcW w:w="1701" w:type="dxa"/>
            <w:shd w:val="clear" w:color="auto" w:fill="DBE5F1"/>
            <w:vAlign w:val="center"/>
          </w:tcPr>
          <w:p w14:paraId="1C9DCA61" w14:textId="77777777" w:rsidR="009318A5" w:rsidRPr="009318A5" w:rsidRDefault="00B465A9" w:rsidP="009318A5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Não Corrigidos</w:t>
            </w:r>
          </w:p>
        </w:tc>
      </w:tr>
      <w:tr w:rsidR="009318A5" w14:paraId="6C9CC564" w14:textId="77777777" w:rsidTr="00B465A9">
        <w:trPr>
          <w:trHeight w:val="422"/>
        </w:trPr>
        <w:tc>
          <w:tcPr>
            <w:tcW w:w="1526" w:type="dxa"/>
            <w:vAlign w:val="center"/>
          </w:tcPr>
          <w:p w14:paraId="2EA3B9FE" w14:textId="7C43BE75" w:rsidR="009318A5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76" w:type="dxa"/>
            <w:vAlign w:val="center"/>
          </w:tcPr>
          <w:p w14:paraId="5A231DEA" w14:textId="4DEE81E5" w:rsidR="009318A5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701" w:type="dxa"/>
            <w:vAlign w:val="center"/>
          </w:tcPr>
          <w:p w14:paraId="103F6F48" w14:textId="7731C771" w:rsidR="009318A5" w:rsidRPr="005D330E" w:rsidRDefault="00BC035B" w:rsidP="005D330E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</w:tr>
    </w:tbl>
    <w:p w14:paraId="554D7BEC" w14:textId="77777777" w:rsidR="009318A5" w:rsidRDefault="009318A5" w:rsidP="009318A5">
      <w:pPr>
        <w:pStyle w:val="DBTTitNvel3"/>
      </w:pPr>
      <w:bookmarkStart w:id="36" w:name="_Toc136936953"/>
      <w:r>
        <w:t xml:space="preserve">Defeitos que </w:t>
      </w:r>
      <w:r w:rsidR="00B465A9">
        <w:t>não foram corrigidos</w:t>
      </w:r>
      <w:bookmarkEnd w:id="36"/>
    </w:p>
    <w:tbl>
      <w:tblPr>
        <w:tblW w:w="0" w:type="auto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685"/>
      </w:tblGrid>
      <w:tr w:rsidR="00B465A9" w14:paraId="174D9F9C" w14:textId="77777777" w:rsidTr="00DA3216">
        <w:trPr>
          <w:trHeight w:val="422"/>
        </w:trPr>
        <w:tc>
          <w:tcPr>
            <w:tcW w:w="1526" w:type="dxa"/>
            <w:shd w:val="clear" w:color="auto" w:fill="D9D9D9"/>
            <w:vAlign w:val="center"/>
          </w:tcPr>
          <w:p w14:paraId="1897EA79" w14:textId="77777777" w:rsidR="00B465A9" w:rsidRPr="009318A5" w:rsidRDefault="00B465A9" w:rsidP="00B465A9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Nº do Defeito</w:t>
            </w:r>
          </w:p>
        </w:tc>
        <w:tc>
          <w:tcPr>
            <w:tcW w:w="3685" w:type="dxa"/>
            <w:shd w:val="clear" w:color="auto" w:fill="D9D9D9"/>
            <w:vAlign w:val="center"/>
          </w:tcPr>
          <w:p w14:paraId="170AE05A" w14:textId="77777777" w:rsidR="00B465A9" w:rsidRPr="009318A5" w:rsidRDefault="00B465A9" w:rsidP="00B465A9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Motivo</w:t>
            </w:r>
          </w:p>
        </w:tc>
      </w:tr>
      <w:tr w:rsidR="00B465A9" w14:paraId="6EFFF63A" w14:textId="77777777" w:rsidTr="00B465A9">
        <w:trPr>
          <w:trHeight w:val="422"/>
        </w:trPr>
        <w:tc>
          <w:tcPr>
            <w:tcW w:w="1526" w:type="dxa"/>
            <w:vAlign w:val="center"/>
          </w:tcPr>
          <w:p w14:paraId="17F0DF05" w14:textId="7E807EAE" w:rsidR="00B465A9" w:rsidRPr="005D330E" w:rsidRDefault="00BC035B" w:rsidP="00037772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685" w:type="dxa"/>
            <w:vAlign w:val="center"/>
          </w:tcPr>
          <w:p w14:paraId="0EA870E7" w14:textId="6A63BB0D" w:rsidR="00B465A9" w:rsidRPr="005D330E" w:rsidRDefault="00BC035B" w:rsidP="00037772">
            <w:pPr>
              <w:pStyle w:val="DBTNormal"/>
              <w:ind w:firstLine="0"/>
              <w:jc w:val="center"/>
              <w:rPr>
                <w:b/>
              </w:rPr>
            </w:pPr>
            <w:r>
              <w:rPr>
                <w:b/>
              </w:rPr>
              <w:t>Não atendimento ao critério de performance</w:t>
            </w:r>
          </w:p>
        </w:tc>
      </w:tr>
    </w:tbl>
    <w:p w14:paraId="6C9604A1" w14:textId="77777777" w:rsidR="00B465A9" w:rsidRDefault="00B465A9" w:rsidP="009318A5">
      <w:pPr>
        <w:pStyle w:val="DBTNormal"/>
      </w:pPr>
    </w:p>
    <w:p w14:paraId="523C948A" w14:textId="549653EF" w:rsidR="00860596" w:rsidRDefault="00BC035B" w:rsidP="00860596">
      <w:pPr>
        <w:pStyle w:val="DBTTitNvel1"/>
      </w:pPr>
      <w:bookmarkStart w:id="37" w:name="_Toc136936954"/>
      <w:r>
        <w:t>Conclusão da Execução dos Testes</w:t>
      </w:r>
      <w:bookmarkEnd w:id="37"/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p w14:paraId="791B5C4E" w14:textId="01EE9642" w:rsidR="00B44EE7" w:rsidRDefault="00BC035B" w:rsidP="00BC035B">
      <w:pPr>
        <w:pStyle w:val="DBTNormal"/>
      </w:pPr>
      <w:r>
        <w:t>Os testes de carga e pico realizados concluíram que o site não atende aos requisitos mínimos de performance. O mínimo esperado era de 2 segundos de tempo de resposta para 90 percentil, porém segundo o relatório tivemos o mínimo de 4,1 segundos e o máximo de 5,2 segundos. E o a vazão (</w:t>
      </w:r>
      <w:proofErr w:type="spellStart"/>
      <w:r>
        <w:t>T</w:t>
      </w:r>
      <w:r w:rsidRPr="00BC035B">
        <w:t>rouguhtg</w:t>
      </w:r>
      <w:proofErr w:type="spellEnd"/>
      <w:r>
        <w:t>) foi de 17 a 38 segundos.</w:t>
      </w:r>
    </w:p>
    <w:p w14:paraId="29B104F0" w14:textId="77777777" w:rsidR="005B621C" w:rsidRDefault="005B621C" w:rsidP="00821273"/>
    <w:p w14:paraId="2D9F7016" w14:textId="589BBA2E" w:rsidR="00BC035B" w:rsidRDefault="00BC035B" w:rsidP="00821273">
      <w:r w:rsidRPr="00BC035B">
        <w:rPr>
          <w:color w:val="0000FF"/>
        </w:rPr>
        <w:lastRenderedPageBreak/>
        <w:drawing>
          <wp:inline distT="0" distB="0" distL="0" distR="0" wp14:anchorId="69426DC5" wp14:editId="02950709">
            <wp:extent cx="6048375" cy="1541145"/>
            <wp:effectExtent l="0" t="0" r="9525" b="1905"/>
            <wp:docPr id="1700478613" name="Imagem 1700478613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0967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48C" w14:textId="77777777" w:rsidR="005B621C" w:rsidRDefault="005B621C" w:rsidP="005B621C">
      <w:pPr>
        <w:pStyle w:val="DBTTitNvel1"/>
      </w:pPr>
      <w:bookmarkStart w:id="38" w:name="_Toc136936955"/>
      <w:r>
        <w:t>Glossário</w:t>
      </w:r>
      <w:bookmarkEnd w:id="38"/>
    </w:p>
    <w:p w14:paraId="795E6E34" w14:textId="2A1EC3B8" w:rsidR="00BC035B" w:rsidRDefault="00BC035B" w:rsidP="00BC035B">
      <w:pPr>
        <w:pStyle w:val="DBTTitNvel1"/>
        <w:numPr>
          <w:ilvl w:val="0"/>
          <w:numId w:val="0"/>
        </w:numPr>
      </w:pPr>
      <w:bookmarkStart w:id="39" w:name="_Toc136936956"/>
      <w:r>
        <w:t>N/A.</w:t>
      </w:r>
      <w:bookmarkEnd w:id="39"/>
    </w:p>
    <w:p w14:paraId="20478BAB" w14:textId="77777777" w:rsidR="005B621C" w:rsidRPr="00860596" w:rsidRDefault="005B621C" w:rsidP="00A75050">
      <w:pPr>
        <w:pStyle w:val="DBTNormal"/>
      </w:pPr>
    </w:p>
    <w:sectPr w:rsidR="005B621C" w:rsidRPr="00860596" w:rsidSect="001F6DBE">
      <w:headerReference w:type="default" r:id="rId17"/>
      <w:footerReference w:type="default" r:id="rId18"/>
      <w:pgSz w:w="11907" w:h="16840" w:code="9"/>
      <w:pgMar w:top="1985" w:right="964" w:bottom="1418" w:left="1418" w:header="709" w:footer="1031" w:gutter="0"/>
      <w:paperSrc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C7863" w14:textId="77777777" w:rsidR="00666A3E" w:rsidRDefault="00666A3E">
      <w:r>
        <w:separator/>
      </w:r>
    </w:p>
  </w:endnote>
  <w:endnote w:type="continuationSeparator" w:id="0">
    <w:p w14:paraId="282F150C" w14:textId="77777777" w:rsidR="00666A3E" w:rsidRDefault="00666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EA33" w14:textId="77777777" w:rsidR="00AC02EA" w:rsidRDefault="00AC02EA">
    <w:pPr>
      <w:pBdr>
        <w:top w:val="single" w:sz="4" w:space="1" w:color="auto"/>
      </w:pBdr>
    </w:pPr>
    <w:fldSimple w:instr=" FILENAME ">
      <w:r w:rsidR="005C6544">
        <w:rPr>
          <w:noProof/>
        </w:rPr>
        <w:t>Documento3</w:t>
      </w:r>
    </w:fldSimple>
    <w:r>
      <w:tab/>
    </w:r>
    <w:r>
      <w:tab/>
    </w:r>
    <w:r>
      <w:tab/>
    </w:r>
    <w:r>
      <w:fldChar w:fldCharType="begin"/>
    </w:r>
    <w:r>
      <w:rPr>
        <w:lang w:val="en-US"/>
      </w:rPr>
      <w:instrText xml:space="preserve"> DATE \@ "M/d/yyyy" </w:instrText>
    </w:r>
    <w:r>
      <w:fldChar w:fldCharType="separate"/>
    </w:r>
    <w:r w:rsidR="005C6544">
      <w:rPr>
        <w:noProof/>
        <w:lang w:val="en-US"/>
      </w:rPr>
      <w:t>6/6/2023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361C1" w14:textId="77777777" w:rsidR="00AC02EA" w:rsidRPr="00C40828" w:rsidRDefault="00AC02EA" w:rsidP="007E028C">
    <w:pPr>
      <w:pBdr>
        <w:top w:val="single" w:sz="4" w:space="1" w:color="auto"/>
      </w:pBdr>
      <w:tabs>
        <w:tab w:val="right" w:pos="9498"/>
      </w:tabs>
      <w:rPr>
        <w:rFonts w:ascii="Arial" w:hAnsi="Arial" w:cs="Arial"/>
        <w:b/>
        <w:noProof/>
        <w:color w:val="FF0000"/>
        <w:sz w:val="18"/>
        <w:szCs w:val="18"/>
      </w:rPr>
    </w:pPr>
    <w:r w:rsidRPr="0046131D">
      <w:rPr>
        <w:rFonts w:ascii="Arial" w:hAnsi="Arial" w:cs="Arial"/>
        <w:color w:val="auto"/>
        <w:sz w:val="18"/>
        <w:szCs w:val="18"/>
      </w:rPr>
      <w:fldChar w:fldCharType="begin"/>
    </w:r>
    <w:r w:rsidRPr="0046131D">
      <w:rPr>
        <w:rFonts w:ascii="Arial" w:hAnsi="Arial" w:cs="Arial"/>
        <w:color w:val="auto"/>
        <w:sz w:val="18"/>
        <w:szCs w:val="18"/>
      </w:rPr>
      <w:instrText xml:space="preserve"> FILENAME </w:instrText>
    </w:r>
    <w:r w:rsidRPr="0046131D">
      <w:rPr>
        <w:rFonts w:ascii="Arial" w:hAnsi="Arial" w:cs="Arial"/>
        <w:color w:val="auto"/>
        <w:sz w:val="18"/>
        <w:szCs w:val="18"/>
      </w:rPr>
      <w:fldChar w:fldCharType="separate"/>
    </w:r>
    <w:r w:rsidR="005C6544">
      <w:rPr>
        <w:rFonts w:ascii="Arial" w:hAnsi="Arial" w:cs="Arial"/>
        <w:noProof/>
        <w:color w:val="auto"/>
        <w:sz w:val="18"/>
        <w:szCs w:val="18"/>
      </w:rPr>
      <w:t>Documento3</w:t>
    </w:r>
    <w:r w:rsidRPr="0046131D">
      <w:rPr>
        <w:rFonts w:ascii="Arial" w:hAnsi="Arial" w:cs="Arial"/>
        <w:color w:val="auto"/>
        <w:sz w:val="18"/>
        <w:szCs w:val="18"/>
      </w:rPr>
      <w:fldChar w:fldCharType="end"/>
    </w:r>
    <w:r w:rsidRPr="0046131D">
      <w:rPr>
        <w:rFonts w:ascii="Arial" w:hAnsi="Arial" w:cs="Arial"/>
        <w:sz w:val="18"/>
        <w:szCs w:val="18"/>
      </w:rPr>
      <w:tab/>
    </w:r>
    <w:r w:rsidRPr="007E259B">
      <w:rPr>
        <w:rFonts w:ascii="Arial" w:hAnsi="Arial" w:cs="Arial"/>
        <w:b/>
        <w:color w:val="333399"/>
        <w:sz w:val="18"/>
        <w:szCs w:val="18"/>
      </w:rPr>
      <w:t>Cópia Controlada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4CA20" w14:textId="77777777" w:rsidR="00666A3E" w:rsidRDefault="00666A3E">
      <w:r>
        <w:separator/>
      </w:r>
    </w:p>
  </w:footnote>
  <w:footnote w:type="continuationSeparator" w:id="0">
    <w:p w14:paraId="0BDED9AF" w14:textId="77777777" w:rsidR="00666A3E" w:rsidRDefault="00666A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7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350"/>
      <w:gridCol w:w="1350"/>
      <w:gridCol w:w="900"/>
      <w:gridCol w:w="1620"/>
      <w:gridCol w:w="1800"/>
      <w:gridCol w:w="2250"/>
      <w:gridCol w:w="900"/>
    </w:tblGrid>
    <w:tr w:rsidR="00AC02EA" w14:paraId="11A65135" w14:textId="77777777">
      <w:tblPrEx>
        <w:tblCellMar>
          <w:top w:w="0" w:type="dxa"/>
          <w:bottom w:w="0" w:type="dxa"/>
        </w:tblCellMar>
      </w:tblPrEx>
      <w:tc>
        <w:tcPr>
          <w:tcW w:w="1350" w:type="dxa"/>
        </w:tcPr>
        <w:p w14:paraId="0FA1946B" w14:textId="0DB2E0CF" w:rsidR="00AC02EA" w:rsidRDefault="005C6544">
          <w:pPr>
            <w:spacing w:before="160" w:after="120"/>
          </w:pPr>
          <w:r>
            <w:rPr>
              <w:noProof/>
            </w:rPr>
            <w:drawing>
              <wp:inline distT="0" distB="0" distL="0" distR="0" wp14:anchorId="1CF30723" wp14:editId="508B5E70">
                <wp:extent cx="717550" cy="222250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755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0" w:type="dxa"/>
        </w:tcPr>
        <w:p w14:paraId="44C79554" w14:textId="4E3D9C64" w:rsidR="00AC02EA" w:rsidRDefault="005C6544">
          <w:pPr>
            <w:spacing w:before="160" w:after="120"/>
            <w:jc w:val="center"/>
          </w:pPr>
          <w:r>
            <w:rPr>
              <w:noProof/>
            </w:rPr>
            <w:drawing>
              <wp:inline distT="0" distB="0" distL="0" distR="0" wp14:anchorId="326592D9" wp14:editId="7D129DD3">
                <wp:extent cx="723900" cy="184150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70" w:type="dxa"/>
          <w:gridSpan w:val="4"/>
        </w:tcPr>
        <w:p w14:paraId="37B883CB" w14:textId="77777777" w:rsidR="00AC02EA" w:rsidRDefault="00AC02EA">
          <w:pPr>
            <w:spacing w:before="160" w:after="120"/>
            <w:jc w:val="center"/>
          </w:pPr>
          <w:r>
            <w:rPr>
              <w:b/>
              <w:sz w:val="28"/>
            </w:rPr>
            <w:t>Especificação Técnica</w:t>
          </w:r>
        </w:p>
      </w:tc>
      <w:tc>
        <w:tcPr>
          <w:tcW w:w="900" w:type="dxa"/>
        </w:tcPr>
        <w:p w14:paraId="3CA4D924" w14:textId="77777777" w:rsidR="00AC02EA" w:rsidRDefault="00AC02EA">
          <w:pPr>
            <w:rPr>
              <w:rFonts w:ascii="Arial" w:hAnsi="Arial" w:cs="Arial"/>
              <w:sz w:val="16"/>
            </w:rPr>
          </w:pPr>
        </w:p>
        <w:p w14:paraId="1B2AFE1E" w14:textId="77777777" w:rsidR="00AC02EA" w:rsidRDefault="00AC02EA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Pág.: </w:t>
          </w:r>
        </w:p>
        <w:p w14:paraId="5B6375AD" w14:textId="77777777" w:rsidR="00AC02EA" w:rsidRDefault="00AC02EA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noProof/>
              <w:sz w:val="16"/>
            </w:rPr>
            <w:t>2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/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noProof/>
              <w:sz w:val="16"/>
            </w:rPr>
            <w:t>3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AC02EA" w14:paraId="254CC410" w14:textId="77777777">
      <w:tblPrEx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0" w:type="dxa"/>
          <w:bottom w:w="0" w:type="dxa"/>
        </w:tblCellMar>
      </w:tblPrEx>
      <w:trPr>
        <w:trHeight w:val="326"/>
      </w:trPr>
      <w:tc>
        <w:tcPr>
          <w:tcW w:w="5220" w:type="dxa"/>
          <w:gridSpan w:val="4"/>
        </w:tcPr>
        <w:p w14:paraId="34860C30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Sistema</w:t>
          </w:r>
        </w:p>
        <w:p w14:paraId="158E4E2E" w14:textId="77777777" w:rsidR="00AC02EA" w:rsidRDefault="00AC02EA">
          <w:pPr>
            <w:pStyle w:val="Ttulo7"/>
            <w:rPr>
              <w:bCs/>
            </w:rPr>
          </w:pPr>
          <w:r>
            <w:rPr>
              <w:sz w:val="20"/>
            </w:rPr>
            <w:t>e-Pedagio</w:t>
          </w:r>
        </w:p>
      </w:tc>
      <w:tc>
        <w:tcPr>
          <w:tcW w:w="4950" w:type="dxa"/>
          <w:gridSpan w:val="3"/>
        </w:tcPr>
        <w:p w14:paraId="0F59EBCB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Módulo</w:t>
          </w:r>
        </w:p>
        <w:p w14:paraId="07B77D40" w14:textId="77777777" w:rsidR="00AC02EA" w:rsidRDefault="00AC02EA" w:rsidP="00CF0793">
          <w:r>
            <w:t>Cobrança</w:t>
          </w:r>
        </w:p>
      </w:tc>
    </w:tr>
    <w:tr w:rsidR="00AC02EA" w14:paraId="42DBE9CE" w14:textId="77777777">
      <w:tblPrEx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0" w:type="dxa"/>
          <w:bottom w:w="0" w:type="dxa"/>
        </w:tblCellMar>
      </w:tblPrEx>
      <w:trPr>
        <w:trHeight w:val="193"/>
      </w:trPr>
      <w:tc>
        <w:tcPr>
          <w:tcW w:w="9270" w:type="dxa"/>
          <w:gridSpan w:val="6"/>
        </w:tcPr>
        <w:p w14:paraId="0D0A5C0D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Especificador</w:t>
          </w:r>
        </w:p>
        <w:p w14:paraId="617A2813" w14:textId="77777777" w:rsidR="00AC02EA" w:rsidRDefault="00AC02EA">
          <w:pPr>
            <w:pStyle w:val="Ttulo7"/>
            <w:rPr>
              <w:sz w:val="20"/>
            </w:rPr>
          </w:pPr>
          <w:r>
            <w:rPr>
              <w:sz w:val="20"/>
            </w:rPr>
            <w:t>Audrei Moledo</w:t>
          </w:r>
        </w:p>
      </w:tc>
      <w:tc>
        <w:tcPr>
          <w:tcW w:w="900" w:type="dxa"/>
        </w:tcPr>
        <w:p w14:paraId="26605A70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Empresa</w:t>
          </w:r>
        </w:p>
        <w:p w14:paraId="597A45FD" w14:textId="77777777" w:rsidR="00AC02EA" w:rsidRDefault="00AC02EA">
          <w:pPr>
            <w:rPr>
              <w:b/>
              <w:sz w:val="16"/>
            </w:rPr>
          </w:pPr>
          <w:r>
            <w:rPr>
              <w:b/>
              <w:sz w:val="16"/>
            </w:rPr>
            <w:t>DBTrans</w:t>
          </w:r>
        </w:p>
      </w:tc>
    </w:tr>
    <w:tr w:rsidR="00AC02EA" w14:paraId="30D4B08D" w14:textId="77777777">
      <w:tblPrEx>
        <w:tblCellMar>
          <w:top w:w="0" w:type="dxa"/>
          <w:left w:w="70" w:type="dxa"/>
          <w:bottom w:w="0" w:type="dxa"/>
          <w:right w:w="70" w:type="dxa"/>
        </w:tblCellMar>
      </w:tblPrEx>
      <w:trPr>
        <w:trHeight w:val="90"/>
      </w:trPr>
      <w:tc>
        <w:tcPr>
          <w:tcW w:w="3600" w:type="dxa"/>
          <w:gridSpan w:val="3"/>
        </w:tcPr>
        <w:p w14:paraId="09A55716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Nome</w:t>
          </w:r>
        </w:p>
        <w:p w14:paraId="270A92E7" w14:textId="77777777" w:rsidR="00AC02EA" w:rsidRDefault="00AC02EA" w:rsidP="00CF0793">
          <w:r>
            <w:t xml:space="preserve">Plano de Descontos e-Pedágio </w:t>
          </w:r>
        </w:p>
      </w:tc>
      <w:tc>
        <w:tcPr>
          <w:tcW w:w="3420" w:type="dxa"/>
          <w:gridSpan w:val="2"/>
        </w:tcPr>
        <w:p w14:paraId="5BB26C53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Fisico</w:t>
          </w:r>
        </w:p>
        <w:p w14:paraId="66F2A622" w14:textId="77777777" w:rsidR="00AC02EA" w:rsidRPr="00CF0793" w:rsidRDefault="00AC02EA" w:rsidP="00CF0793">
          <w:pPr>
            <w:pStyle w:val="Ttulo3"/>
            <w:jc w:val="left"/>
            <w:rPr>
              <w:bCs/>
              <w:sz w:val="18"/>
            </w:rPr>
          </w:pPr>
        </w:p>
      </w:tc>
      <w:tc>
        <w:tcPr>
          <w:tcW w:w="3150" w:type="dxa"/>
          <w:gridSpan w:val="2"/>
        </w:tcPr>
        <w:p w14:paraId="05DC5B78" w14:textId="77777777" w:rsidR="00AC02EA" w:rsidRDefault="00AC02EA">
          <w:pPr>
            <w:rPr>
              <w:sz w:val="16"/>
            </w:rPr>
          </w:pPr>
          <w:r>
            <w:rPr>
              <w:sz w:val="16"/>
            </w:rPr>
            <w:t>Tecnologia</w:t>
          </w:r>
        </w:p>
        <w:p w14:paraId="71ADBA65" w14:textId="77777777" w:rsidR="00AC02EA" w:rsidRPr="00CF0793" w:rsidRDefault="00AC02EA" w:rsidP="00CF0793">
          <w:pPr>
            <w:pStyle w:val="Ttulo2"/>
            <w:numPr>
              <w:ilvl w:val="0"/>
              <w:numId w:val="0"/>
            </w:numPr>
            <w:rPr>
              <w:sz w:val="18"/>
            </w:rPr>
          </w:pPr>
          <w:r w:rsidRPr="00CF0793">
            <w:rPr>
              <w:sz w:val="18"/>
            </w:rPr>
            <w:t>ASP</w:t>
          </w:r>
        </w:p>
      </w:tc>
    </w:tr>
  </w:tbl>
  <w:p w14:paraId="6A85CE70" w14:textId="77777777" w:rsidR="00AC02EA" w:rsidRDefault="00AC02E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B47F3" w14:textId="77777777" w:rsidR="00AC02EA" w:rsidRDefault="00AC02EA">
    <w:pPr>
      <w:pStyle w:val="Cabealho"/>
    </w:pPr>
  </w:p>
  <w:p w14:paraId="20443C4D" w14:textId="77777777" w:rsidR="00AC02EA" w:rsidRDefault="00AC02EA">
    <w:pPr>
      <w:pStyle w:val="Cabealho"/>
    </w:pPr>
  </w:p>
  <w:p w14:paraId="74CA15BC" w14:textId="77777777" w:rsidR="00AC02EA" w:rsidRDefault="00AC02EA">
    <w:pPr>
      <w:pStyle w:val="Cabealho"/>
    </w:pPr>
  </w:p>
  <w:p w14:paraId="07B0BD3E" w14:textId="77777777" w:rsidR="00AC02EA" w:rsidRDefault="00AC02EA">
    <w:pPr>
      <w:pStyle w:val="Cabealho"/>
    </w:pPr>
  </w:p>
  <w:p w14:paraId="2258B563" w14:textId="77777777" w:rsidR="00AC02EA" w:rsidRDefault="00AC02EA">
    <w:pPr>
      <w:pStyle w:val="Cabealho"/>
    </w:pPr>
  </w:p>
  <w:p w14:paraId="403363D7" w14:textId="77777777" w:rsidR="00AC02EA" w:rsidRDefault="00AC02EA">
    <w:pPr>
      <w:pStyle w:val="Cabealho"/>
    </w:pPr>
  </w:p>
  <w:p w14:paraId="0E8A16E2" w14:textId="77777777" w:rsidR="00AC02EA" w:rsidRDefault="00AC02E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47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843"/>
      <w:gridCol w:w="3402"/>
      <w:gridCol w:w="3544"/>
      <w:gridCol w:w="758"/>
    </w:tblGrid>
    <w:tr w:rsidR="00AC02EA" w:rsidRPr="00CE5669" w14:paraId="68693AF4" w14:textId="77777777" w:rsidTr="000D6181">
      <w:tblPrEx>
        <w:tblCellMar>
          <w:top w:w="0" w:type="dxa"/>
          <w:bottom w:w="0" w:type="dxa"/>
        </w:tblCellMar>
      </w:tblPrEx>
      <w:trPr>
        <w:trHeight w:val="700"/>
      </w:trPr>
      <w:tc>
        <w:tcPr>
          <w:tcW w:w="1843" w:type="dxa"/>
          <w:vAlign w:val="center"/>
        </w:tcPr>
        <w:p w14:paraId="2E872C8C" w14:textId="72BFDA74" w:rsidR="00AC02EA" w:rsidRPr="00CE5669" w:rsidRDefault="005C6544" w:rsidP="000D6181">
          <w:pPr>
            <w:spacing w:before="120" w:after="120"/>
            <w:rPr>
              <w:rFonts w:ascii="Arial" w:hAnsi="Arial" w:cs="Arial"/>
              <w:b/>
              <w:sz w:val="16"/>
              <w:szCs w:val="16"/>
            </w:rPr>
          </w:pPr>
          <w:r w:rsidRPr="005C6544">
            <w:rPr>
              <w:rFonts w:ascii="Arial" w:hAnsi="Arial" w:cs="Arial"/>
              <w:b/>
              <w:noProof/>
              <w:sz w:val="16"/>
              <w:szCs w:val="16"/>
            </w:rPr>
            <w:drawing>
              <wp:inline distT="0" distB="0" distL="0" distR="0" wp14:anchorId="44094289" wp14:editId="22C1755B">
                <wp:extent cx="1035050" cy="374650"/>
                <wp:effectExtent l="0" t="0" r="0" b="0"/>
                <wp:docPr id="8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5050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46" w:type="dxa"/>
          <w:gridSpan w:val="2"/>
          <w:vAlign w:val="center"/>
        </w:tcPr>
        <w:p w14:paraId="12C4BE0B" w14:textId="77777777" w:rsidR="00AC02EA" w:rsidRPr="00983C9A" w:rsidRDefault="00AC02EA" w:rsidP="00D66542">
          <w:pPr>
            <w:spacing w:before="120" w:after="120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>
            <w:rPr>
              <w:rFonts w:ascii="Arial" w:hAnsi="Arial" w:cs="Arial"/>
              <w:b/>
              <w:color w:val="auto"/>
              <w:sz w:val="24"/>
              <w:szCs w:val="24"/>
            </w:rPr>
            <w:t>Relatório de Teste</w:t>
          </w:r>
        </w:p>
      </w:tc>
      <w:tc>
        <w:tcPr>
          <w:tcW w:w="758" w:type="dxa"/>
        </w:tcPr>
        <w:p w14:paraId="20BB74E7" w14:textId="77777777" w:rsidR="00AC02EA" w:rsidRPr="00CE5669" w:rsidRDefault="00AC02EA" w:rsidP="00372525">
          <w:pPr>
            <w:rPr>
              <w:rFonts w:ascii="Arial" w:hAnsi="Arial" w:cs="Arial"/>
              <w:color w:val="auto"/>
              <w:sz w:val="16"/>
            </w:rPr>
          </w:pPr>
        </w:p>
        <w:p w14:paraId="528091A4" w14:textId="77777777" w:rsidR="00AC02EA" w:rsidRPr="00CE5669" w:rsidRDefault="00AC02EA" w:rsidP="00372525">
          <w:pPr>
            <w:rPr>
              <w:rFonts w:ascii="Arial" w:hAnsi="Arial" w:cs="Arial"/>
              <w:color w:val="auto"/>
              <w:sz w:val="16"/>
            </w:rPr>
          </w:pPr>
          <w:r w:rsidRPr="00CE5669">
            <w:rPr>
              <w:rFonts w:ascii="Arial" w:hAnsi="Arial" w:cs="Arial"/>
              <w:color w:val="auto"/>
              <w:sz w:val="16"/>
            </w:rPr>
            <w:t xml:space="preserve">Pág.: </w:t>
          </w:r>
        </w:p>
        <w:p w14:paraId="2960249C" w14:textId="77777777" w:rsidR="00AC02EA" w:rsidRPr="00CE5669" w:rsidRDefault="00AC02EA" w:rsidP="00372525">
          <w:pPr>
            <w:rPr>
              <w:rFonts w:ascii="Arial" w:hAnsi="Arial" w:cs="Arial"/>
              <w:color w:val="auto"/>
              <w:sz w:val="16"/>
            </w:rPr>
          </w:pPr>
          <w:r w:rsidRPr="00CE5669">
            <w:rPr>
              <w:rFonts w:ascii="Arial" w:hAnsi="Arial" w:cs="Arial"/>
              <w:color w:val="auto"/>
              <w:sz w:val="16"/>
            </w:rPr>
            <w:fldChar w:fldCharType="begin"/>
          </w:r>
          <w:r w:rsidRPr="00CE5669">
            <w:rPr>
              <w:rFonts w:ascii="Arial" w:hAnsi="Arial" w:cs="Arial"/>
              <w:color w:val="auto"/>
              <w:sz w:val="16"/>
            </w:rPr>
            <w:instrText xml:space="preserve"> PAGE </w:instrText>
          </w:r>
          <w:r w:rsidRPr="00CE5669">
            <w:rPr>
              <w:rFonts w:ascii="Arial" w:hAnsi="Arial" w:cs="Arial"/>
              <w:color w:val="auto"/>
              <w:sz w:val="16"/>
            </w:rPr>
            <w:fldChar w:fldCharType="separate"/>
          </w:r>
          <w:r w:rsidR="001F7A27">
            <w:rPr>
              <w:rFonts w:ascii="Arial" w:hAnsi="Arial" w:cs="Arial"/>
              <w:noProof/>
              <w:color w:val="auto"/>
              <w:sz w:val="16"/>
            </w:rPr>
            <w:t>2</w:t>
          </w:r>
          <w:r w:rsidRPr="00CE5669">
            <w:rPr>
              <w:rFonts w:ascii="Arial" w:hAnsi="Arial" w:cs="Arial"/>
              <w:color w:val="auto"/>
              <w:sz w:val="16"/>
            </w:rPr>
            <w:fldChar w:fldCharType="end"/>
          </w:r>
          <w:r w:rsidRPr="00CE5669">
            <w:rPr>
              <w:rFonts w:ascii="Arial" w:hAnsi="Arial" w:cs="Arial"/>
              <w:color w:val="auto"/>
              <w:sz w:val="16"/>
            </w:rPr>
            <w:t xml:space="preserve"> / </w:t>
          </w:r>
          <w:r w:rsidRPr="00CE5669">
            <w:rPr>
              <w:rFonts w:ascii="Arial" w:hAnsi="Arial" w:cs="Arial"/>
              <w:color w:val="auto"/>
              <w:sz w:val="16"/>
            </w:rPr>
            <w:fldChar w:fldCharType="begin"/>
          </w:r>
          <w:r w:rsidRPr="00CE5669">
            <w:rPr>
              <w:rFonts w:ascii="Arial" w:hAnsi="Arial" w:cs="Arial"/>
              <w:color w:val="auto"/>
              <w:sz w:val="16"/>
            </w:rPr>
            <w:instrText xml:space="preserve"> NUMPAGES </w:instrText>
          </w:r>
          <w:r w:rsidRPr="00CE5669">
            <w:rPr>
              <w:rFonts w:ascii="Arial" w:hAnsi="Arial" w:cs="Arial"/>
              <w:color w:val="auto"/>
              <w:sz w:val="16"/>
            </w:rPr>
            <w:fldChar w:fldCharType="separate"/>
          </w:r>
          <w:r w:rsidR="001F7A27">
            <w:rPr>
              <w:rFonts w:ascii="Arial" w:hAnsi="Arial" w:cs="Arial"/>
              <w:noProof/>
              <w:color w:val="auto"/>
              <w:sz w:val="16"/>
            </w:rPr>
            <w:t>4</w:t>
          </w:r>
          <w:r w:rsidRPr="00CE5669">
            <w:rPr>
              <w:rFonts w:ascii="Arial" w:hAnsi="Arial" w:cs="Arial"/>
              <w:color w:val="auto"/>
              <w:sz w:val="16"/>
            </w:rPr>
            <w:fldChar w:fldCharType="end"/>
          </w:r>
        </w:p>
      </w:tc>
    </w:tr>
    <w:tr w:rsidR="00AC02EA" w:rsidRPr="00CE5669" w14:paraId="0DF0FA90" w14:textId="77777777" w:rsidTr="007565A1">
      <w:tblPrEx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0" w:type="dxa"/>
          <w:bottom w:w="0" w:type="dxa"/>
        </w:tblCellMar>
      </w:tblPrEx>
      <w:trPr>
        <w:trHeight w:val="326"/>
      </w:trPr>
      <w:tc>
        <w:tcPr>
          <w:tcW w:w="1843" w:type="dxa"/>
        </w:tcPr>
        <w:p w14:paraId="28078B04" w14:textId="77777777" w:rsidR="00AC02EA" w:rsidRPr="00CE5669" w:rsidRDefault="00AC02EA" w:rsidP="00372525">
          <w:pPr>
            <w:rPr>
              <w:rFonts w:ascii="Arial" w:hAnsi="Arial" w:cs="Arial"/>
              <w:color w:val="000000"/>
              <w:sz w:val="16"/>
            </w:rPr>
          </w:pPr>
          <w:r w:rsidRPr="00CE5669">
            <w:rPr>
              <w:rFonts w:ascii="Arial" w:hAnsi="Arial" w:cs="Arial"/>
              <w:color w:val="000000"/>
              <w:sz w:val="16"/>
            </w:rPr>
            <w:t>Produto</w:t>
          </w:r>
        </w:p>
        <w:p w14:paraId="446CF344" w14:textId="329D61BF" w:rsidR="00AC02EA" w:rsidRPr="00CE5669" w:rsidRDefault="005B055C" w:rsidP="00372525">
          <w:pPr>
            <w:rPr>
              <w:rFonts w:ascii="Arial" w:hAnsi="Arial" w:cs="Arial"/>
              <w:bCs/>
              <w:color w:val="000000"/>
            </w:rPr>
          </w:pPr>
          <w:proofErr w:type="spellStart"/>
          <w:r>
            <w:rPr>
              <w:rFonts w:ascii="Arial" w:hAnsi="Arial" w:cs="Arial"/>
              <w:b/>
              <w:color w:val="000000"/>
              <w:sz w:val="16"/>
              <w:szCs w:val="16"/>
            </w:rPr>
            <w:t>Blaze</w:t>
          </w:r>
          <w:proofErr w:type="spellEnd"/>
        </w:p>
      </w:tc>
      <w:tc>
        <w:tcPr>
          <w:tcW w:w="3402" w:type="dxa"/>
        </w:tcPr>
        <w:p w14:paraId="22BD573D" w14:textId="77777777" w:rsidR="00AC02EA" w:rsidRDefault="00AC02EA" w:rsidP="00F213CA">
          <w:pPr>
            <w:rPr>
              <w:rFonts w:ascii="Arial" w:hAnsi="Arial" w:cs="Arial"/>
              <w:b/>
              <w:color w:val="000000"/>
              <w:sz w:val="16"/>
            </w:rPr>
          </w:pPr>
          <w:r>
            <w:rPr>
              <w:rFonts w:ascii="Arial" w:hAnsi="Arial" w:cs="Arial"/>
              <w:color w:val="000000"/>
              <w:sz w:val="16"/>
            </w:rPr>
            <w:t>Área Responsável</w:t>
          </w:r>
        </w:p>
        <w:p w14:paraId="54C88957" w14:textId="25B6A3AF" w:rsidR="00AC02EA" w:rsidRPr="00F25166" w:rsidRDefault="005B055C" w:rsidP="00F213CA">
          <w:pPr>
            <w:rPr>
              <w:rFonts w:ascii="Arial" w:hAnsi="Arial" w:cs="Arial"/>
              <w:b/>
              <w:color w:val="000000"/>
              <w:sz w:val="16"/>
            </w:rPr>
          </w:pPr>
          <w:r>
            <w:rPr>
              <w:rFonts w:ascii="Arial" w:hAnsi="Arial" w:cs="Arial"/>
              <w:b/>
              <w:color w:val="000000"/>
              <w:sz w:val="16"/>
            </w:rPr>
            <w:t>Qualidade de Software</w:t>
          </w:r>
        </w:p>
      </w:tc>
      <w:tc>
        <w:tcPr>
          <w:tcW w:w="3544" w:type="dxa"/>
        </w:tcPr>
        <w:p w14:paraId="2C49A1B4" w14:textId="77777777" w:rsidR="00AC02EA" w:rsidRDefault="00AC02EA" w:rsidP="00F213CA">
          <w:pPr>
            <w:rPr>
              <w:rFonts w:ascii="Arial" w:hAnsi="Arial" w:cs="Arial"/>
              <w:color w:val="000000"/>
              <w:sz w:val="16"/>
            </w:rPr>
          </w:pPr>
          <w:r>
            <w:rPr>
              <w:rFonts w:ascii="Arial" w:hAnsi="Arial" w:cs="Arial"/>
              <w:color w:val="000000"/>
              <w:sz w:val="16"/>
            </w:rPr>
            <w:t>Emissão</w:t>
          </w:r>
        </w:p>
        <w:p w14:paraId="1FCD3ABA" w14:textId="1ADA4BDE" w:rsidR="00AC02EA" w:rsidRPr="006E1300" w:rsidRDefault="005B055C" w:rsidP="00F213CA">
          <w:pPr>
            <w:rPr>
              <w:rFonts w:ascii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hAnsi="Arial" w:cs="Arial"/>
              <w:b/>
              <w:color w:val="000000"/>
              <w:sz w:val="16"/>
              <w:szCs w:val="16"/>
            </w:rPr>
            <w:t>05/06/2023</w:t>
          </w:r>
        </w:p>
      </w:tc>
      <w:tc>
        <w:tcPr>
          <w:tcW w:w="758" w:type="dxa"/>
        </w:tcPr>
        <w:p w14:paraId="1F52BE39" w14:textId="77777777" w:rsidR="00AC02EA" w:rsidRPr="00CE5669" w:rsidRDefault="00AC02EA" w:rsidP="00D3308C">
          <w:pPr>
            <w:rPr>
              <w:rFonts w:ascii="Arial" w:hAnsi="Arial" w:cs="Arial"/>
              <w:color w:val="000000"/>
              <w:sz w:val="16"/>
              <w:szCs w:val="16"/>
            </w:rPr>
          </w:pPr>
          <w:r w:rsidRPr="00CE5669">
            <w:rPr>
              <w:rFonts w:ascii="Arial" w:hAnsi="Arial" w:cs="Arial"/>
              <w:color w:val="000000"/>
              <w:sz w:val="16"/>
              <w:szCs w:val="16"/>
            </w:rPr>
            <w:t>Versão</w:t>
          </w:r>
        </w:p>
        <w:p w14:paraId="44586394" w14:textId="77777777" w:rsidR="00AC02EA" w:rsidRPr="00CE5669" w:rsidRDefault="00AC02EA" w:rsidP="00D3308C">
          <w:pPr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  <w:fldChar w:fldCharType="begin"/>
          </w: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  <w:instrText xml:space="preserve"> REF Versao \h </w:instrText>
          </w: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</w: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  <w:instrText xml:space="preserve"> \* MERGEFORMAT </w:instrText>
          </w: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  <w:fldChar w:fldCharType="separate"/>
          </w:r>
          <w:r w:rsidR="005C6544" w:rsidRPr="005C6544">
            <w:rPr>
              <w:rFonts w:ascii="Arial" w:hAnsi="Arial" w:cs="Arial"/>
              <w:b/>
              <w:noProof/>
              <w:color w:val="auto"/>
              <w:sz w:val="16"/>
              <w:szCs w:val="16"/>
            </w:rPr>
            <w:t>1.0</w:t>
          </w:r>
          <w:r w:rsidRPr="00CE5669">
            <w:rPr>
              <w:rFonts w:ascii="Arial" w:hAnsi="Arial" w:cs="Arial"/>
              <w:b/>
              <w:color w:val="000000"/>
              <w:sz w:val="16"/>
              <w:szCs w:val="16"/>
            </w:rPr>
            <w:fldChar w:fldCharType="end"/>
          </w:r>
        </w:p>
      </w:tc>
    </w:tr>
  </w:tbl>
  <w:p w14:paraId="70C918F6" w14:textId="77777777" w:rsidR="00AC02EA" w:rsidRDefault="00AC02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140"/>
    <w:lvl w:ilvl="0">
      <w:start w:val="1"/>
      <w:numFmt w:val="decimal"/>
      <w:lvlText w:val="%1."/>
      <w:lvlJc w:val="left"/>
      <w:pPr>
        <w:tabs>
          <w:tab w:val="num" w:pos="576"/>
        </w:tabs>
        <w:ind w:left="576" w:hanging="288"/>
      </w:pPr>
    </w:lvl>
    <w:lvl w:ilvl="1">
      <w:start w:val="1"/>
      <w:numFmt w:val="decimal"/>
      <w:lvlText w:val="%1.%2."/>
      <w:lvlJc w:val="left"/>
      <w:pPr>
        <w:tabs>
          <w:tab w:val="num" w:pos="2016"/>
        </w:tabs>
        <w:ind w:left="2016" w:hanging="1296"/>
      </w:pPr>
      <w:rPr>
        <w:sz w:val="18"/>
      </w:rPr>
    </w:lvl>
    <w:lvl w:ilvl="2">
      <w:start w:val="1"/>
      <w:numFmt w:val="decimal"/>
      <w:lvlText w:val="%1.%2.%3."/>
      <w:lvlJc w:val="left"/>
      <w:pPr>
        <w:tabs>
          <w:tab w:val="num" w:pos="1728"/>
        </w:tabs>
        <w:ind w:left="1728" w:hanging="720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1080"/>
      </w:pPr>
    </w:lvl>
    <w:lvl w:ilvl="4">
      <w:start w:val="1"/>
      <w:numFmt w:val="decimal"/>
      <w:lvlText w:val="%1.%2.%3.%4.%5."/>
      <w:lvlJc w:val="left"/>
      <w:pPr>
        <w:tabs>
          <w:tab w:val="num" w:pos="2808"/>
        </w:tabs>
        <w:ind w:left="2808" w:hanging="1080"/>
      </w:pPr>
    </w:lvl>
    <w:lvl w:ilvl="5">
      <w:start w:val="1"/>
      <w:numFmt w:val="decimal"/>
      <w:lvlText w:val="%1.%2.%3.%4.%5.%6."/>
      <w:lvlJc w:val="left"/>
      <w:pPr>
        <w:tabs>
          <w:tab w:val="num" w:pos="3528"/>
        </w:tabs>
        <w:ind w:left="3528" w:hanging="1440"/>
      </w:pPr>
    </w:lvl>
    <w:lvl w:ilvl="6">
      <w:start w:val="1"/>
      <w:numFmt w:val="decimal"/>
      <w:lvlText w:val="%1.%2.%3.%4.%5.%6.%7."/>
      <w:lvlJc w:val="left"/>
      <w:pPr>
        <w:tabs>
          <w:tab w:val="num" w:pos="3888"/>
        </w:tabs>
        <w:ind w:left="3888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608"/>
        </w:tabs>
        <w:ind w:left="4608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4968"/>
        </w:tabs>
        <w:ind w:left="4968" w:hanging="1800"/>
      </w:pPr>
    </w:lvl>
  </w:abstractNum>
  <w:abstractNum w:abstractNumId="1" w15:restartNumberingAfterBreak="0">
    <w:nsid w:val="076D08F7"/>
    <w:multiLevelType w:val="hybridMultilevel"/>
    <w:tmpl w:val="29842B3E"/>
    <w:lvl w:ilvl="0" w:tplc="C73AA42A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9105E73"/>
    <w:multiLevelType w:val="multilevel"/>
    <w:tmpl w:val="326A6032"/>
    <w:lvl w:ilvl="0">
      <w:start w:val="1"/>
      <w:numFmt w:val="decimal"/>
      <w:lvlText w:val="Cláusula %1ª 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4180DC6"/>
    <w:multiLevelType w:val="multilevel"/>
    <w:tmpl w:val="32D47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CAC2D22"/>
    <w:multiLevelType w:val="multilevel"/>
    <w:tmpl w:val="6672795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8E602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5E45A09"/>
    <w:multiLevelType w:val="hybridMultilevel"/>
    <w:tmpl w:val="C5BC313A"/>
    <w:lvl w:ilvl="0" w:tplc="04160005">
      <w:start w:val="1"/>
      <w:numFmt w:val="bullet"/>
      <w:lvlText w:val="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04090019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plc="0409001B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plc="040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plc="0409001B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plc="040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plc="0409001B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7" w15:restartNumberingAfterBreak="0">
    <w:nsid w:val="285C1DA8"/>
    <w:multiLevelType w:val="hybridMultilevel"/>
    <w:tmpl w:val="EA2AFEF2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A84466E"/>
    <w:multiLevelType w:val="multilevel"/>
    <w:tmpl w:val="BAB40C80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9" w15:restartNumberingAfterBreak="0">
    <w:nsid w:val="2DBA698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E7E5F21"/>
    <w:multiLevelType w:val="hybridMultilevel"/>
    <w:tmpl w:val="7E7E2102"/>
    <w:lvl w:ilvl="0" w:tplc="C73AA42A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F5D3329"/>
    <w:multiLevelType w:val="hybridMultilevel"/>
    <w:tmpl w:val="B0009498"/>
    <w:lvl w:ilvl="0" w:tplc="04160005">
      <w:start w:val="1"/>
      <w:numFmt w:val="bullet"/>
      <w:lvlText w:val="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2" w15:restartNumberingAfterBreak="0">
    <w:nsid w:val="35826CE3"/>
    <w:multiLevelType w:val="multilevel"/>
    <w:tmpl w:val="6714F182"/>
    <w:lvl w:ilvl="0">
      <w:start w:val="1"/>
      <w:numFmt w:val="decimal"/>
      <w:pStyle w:val="DBTTitNvel1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  <w:b/>
        <w:i w:val="0"/>
        <w:sz w:val="22"/>
      </w:rPr>
    </w:lvl>
    <w:lvl w:ilvl="1">
      <w:start w:val="1"/>
      <w:numFmt w:val="decimal"/>
      <w:pStyle w:val="DBTTitNvel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i w:val="0"/>
        <w:sz w:val="20"/>
      </w:rPr>
    </w:lvl>
    <w:lvl w:ilvl="2">
      <w:start w:val="1"/>
      <w:numFmt w:val="decimal"/>
      <w:pStyle w:val="DBTTitNvel3"/>
      <w:lvlText w:val="%1.%2.%3.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B733C4"/>
    <w:multiLevelType w:val="hybridMultilevel"/>
    <w:tmpl w:val="9B0EE4F2"/>
    <w:lvl w:ilvl="0" w:tplc="5FE07082">
      <w:start w:val="1"/>
      <w:numFmt w:val="decimal"/>
      <w:lvlText w:val="O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C636FBC"/>
    <w:multiLevelType w:val="multilevel"/>
    <w:tmpl w:val="701AF9DE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Arial" w:hAnsi="Arial" w:cs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i w:val="0"/>
        <w:sz w:val="20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0BA6090"/>
    <w:multiLevelType w:val="multilevel"/>
    <w:tmpl w:val="7CC87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B61DA2"/>
    <w:multiLevelType w:val="hybridMultilevel"/>
    <w:tmpl w:val="DAD0FBDC"/>
    <w:lvl w:ilvl="0" w:tplc="E006E148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BA07BDA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4CB33480"/>
    <w:multiLevelType w:val="multilevel"/>
    <w:tmpl w:val="AEB2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062C60"/>
    <w:multiLevelType w:val="hybridMultilevel"/>
    <w:tmpl w:val="0F28D696"/>
    <w:lvl w:ilvl="0" w:tplc="C73AA42A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55BD7BB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57C56C9F"/>
    <w:multiLevelType w:val="hybridMultilevel"/>
    <w:tmpl w:val="BAB40C80"/>
    <w:lvl w:ilvl="0" w:tplc="C73AA42A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4090019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plc="0409001B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plc="040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090019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plc="0409001B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plc="040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090019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plc="0409001B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22" w15:restartNumberingAfterBreak="0">
    <w:nsid w:val="590150B2"/>
    <w:multiLevelType w:val="multilevel"/>
    <w:tmpl w:val="01403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C75583"/>
    <w:multiLevelType w:val="hybridMultilevel"/>
    <w:tmpl w:val="827A132E"/>
    <w:lvl w:ilvl="0" w:tplc="FFFAB0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D16195"/>
    <w:multiLevelType w:val="multilevel"/>
    <w:tmpl w:val="993AD8BA"/>
    <w:lvl w:ilvl="0">
      <w:start w:val="1"/>
      <w:numFmt w:val="decimal"/>
      <w:suff w:val="space"/>
      <w:lvlText w:val="%1."/>
      <w:lvlJc w:val="left"/>
      <w:pPr>
        <w:ind w:left="576" w:hanging="288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38" w:hanging="1296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728"/>
        </w:tabs>
        <w:ind w:left="151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01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8"/>
        </w:tabs>
        <w:ind w:left="252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8"/>
        </w:tabs>
        <w:ind w:left="302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88"/>
        </w:tabs>
        <w:ind w:left="352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8"/>
        </w:tabs>
        <w:ind w:left="403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68"/>
        </w:tabs>
        <w:ind w:left="4608" w:hanging="1440"/>
      </w:pPr>
      <w:rPr>
        <w:rFonts w:hint="default"/>
      </w:rPr>
    </w:lvl>
  </w:abstractNum>
  <w:abstractNum w:abstractNumId="25" w15:restartNumberingAfterBreak="0">
    <w:nsid w:val="620F334E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6494FF1"/>
    <w:multiLevelType w:val="hybridMultilevel"/>
    <w:tmpl w:val="32D47F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F454D4"/>
    <w:multiLevelType w:val="hybridMultilevel"/>
    <w:tmpl w:val="443AB152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A9A6B95"/>
    <w:multiLevelType w:val="hybridMultilevel"/>
    <w:tmpl w:val="E7FAFC56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EE7553B"/>
    <w:multiLevelType w:val="hybridMultilevel"/>
    <w:tmpl w:val="A7620038"/>
    <w:lvl w:ilvl="0" w:tplc="040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F0F5BFD"/>
    <w:multiLevelType w:val="hybridMultilevel"/>
    <w:tmpl w:val="66B4810A"/>
    <w:lvl w:ilvl="0" w:tplc="C73AA42A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1CB3EAA"/>
    <w:multiLevelType w:val="multilevel"/>
    <w:tmpl w:val="6C48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E6584D"/>
    <w:multiLevelType w:val="hybridMultilevel"/>
    <w:tmpl w:val="2A96128E"/>
    <w:lvl w:ilvl="0" w:tplc="D308688C">
      <w:start w:val="1"/>
      <w:numFmt w:val="bullet"/>
      <w:lvlText w:val=""/>
      <w:lvlJc w:val="left"/>
      <w:pPr>
        <w:ind w:left="936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3" w15:restartNumberingAfterBreak="0">
    <w:nsid w:val="7E89259C"/>
    <w:multiLevelType w:val="multilevel"/>
    <w:tmpl w:val="3794A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3867790">
    <w:abstractNumId w:val="24"/>
  </w:num>
  <w:num w:numId="2" w16cid:durableId="644358804">
    <w:abstractNumId w:val="2"/>
  </w:num>
  <w:num w:numId="3" w16cid:durableId="764376820">
    <w:abstractNumId w:val="29"/>
  </w:num>
  <w:num w:numId="4" w16cid:durableId="1326085168">
    <w:abstractNumId w:val="16"/>
  </w:num>
  <w:num w:numId="5" w16cid:durableId="808403136">
    <w:abstractNumId w:val="7"/>
  </w:num>
  <w:num w:numId="6" w16cid:durableId="1027178391">
    <w:abstractNumId w:val="26"/>
  </w:num>
  <w:num w:numId="7" w16cid:durableId="538053345">
    <w:abstractNumId w:val="11"/>
  </w:num>
  <w:num w:numId="8" w16cid:durableId="208494906">
    <w:abstractNumId w:val="10"/>
  </w:num>
  <w:num w:numId="9" w16cid:durableId="6770793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21168318">
    <w:abstractNumId w:val="23"/>
  </w:num>
  <w:num w:numId="11" w16cid:durableId="1764256748">
    <w:abstractNumId w:val="21"/>
  </w:num>
  <w:num w:numId="12" w16cid:durableId="2070692215">
    <w:abstractNumId w:val="8"/>
  </w:num>
  <w:num w:numId="13" w16cid:durableId="1018040049">
    <w:abstractNumId w:val="6"/>
  </w:num>
  <w:num w:numId="14" w16cid:durableId="1933395527">
    <w:abstractNumId w:val="24"/>
  </w:num>
  <w:num w:numId="15" w16cid:durableId="1312441869">
    <w:abstractNumId w:val="28"/>
  </w:num>
  <w:num w:numId="16" w16cid:durableId="341201587">
    <w:abstractNumId w:val="3"/>
  </w:num>
  <w:num w:numId="17" w16cid:durableId="1948654396">
    <w:abstractNumId w:val="24"/>
  </w:num>
  <w:num w:numId="18" w16cid:durableId="141897707">
    <w:abstractNumId w:val="13"/>
  </w:num>
  <w:num w:numId="19" w16cid:durableId="434401634">
    <w:abstractNumId w:val="24"/>
  </w:num>
  <w:num w:numId="20" w16cid:durableId="469398097">
    <w:abstractNumId w:val="24"/>
  </w:num>
  <w:num w:numId="21" w16cid:durableId="1286690753">
    <w:abstractNumId w:val="24"/>
  </w:num>
  <w:num w:numId="22" w16cid:durableId="1440636616">
    <w:abstractNumId w:val="24"/>
  </w:num>
  <w:num w:numId="23" w16cid:durableId="1682733873">
    <w:abstractNumId w:val="1"/>
  </w:num>
  <w:num w:numId="24" w16cid:durableId="1299871767">
    <w:abstractNumId w:val="24"/>
  </w:num>
  <w:num w:numId="25" w16cid:durableId="1319698838">
    <w:abstractNumId w:val="24"/>
  </w:num>
  <w:num w:numId="26" w16cid:durableId="257569423">
    <w:abstractNumId w:val="19"/>
  </w:num>
  <w:num w:numId="27" w16cid:durableId="1647928261">
    <w:abstractNumId w:val="24"/>
  </w:num>
  <w:num w:numId="28" w16cid:durableId="1118722466">
    <w:abstractNumId w:val="24"/>
  </w:num>
  <w:num w:numId="29" w16cid:durableId="1818296569">
    <w:abstractNumId w:val="24"/>
  </w:num>
  <w:num w:numId="30" w16cid:durableId="2055544789">
    <w:abstractNumId w:val="24"/>
  </w:num>
  <w:num w:numId="31" w16cid:durableId="1413773078">
    <w:abstractNumId w:val="24"/>
  </w:num>
  <w:num w:numId="32" w16cid:durableId="1331911104">
    <w:abstractNumId w:val="24"/>
  </w:num>
  <w:num w:numId="33" w16cid:durableId="1444418324">
    <w:abstractNumId w:val="24"/>
  </w:num>
  <w:num w:numId="34" w16cid:durableId="302660024">
    <w:abstractNumId w:val="24"/>
  </w:num>
  <w:num w:numId="35" w16cid:durableId="2016609392">
    <w:abstractNumId w:val="4"/>
  </w:num>
  <w:num w:numId="36" w16cid:durableId="1884554524">
    <w:abstractNumId w:val="27"/>
  </w:num>
  <w:num w:numId="37" w16cid:durableId="586379353">
    <w:abstractNumId w:val="12"/>
  </w:num>
  <w:num w:numId="38" w16cid:durableId="1456296368">
    <w:abstractNumId w:val="5"/>
  </w:num>
  <w:num w:numId="39" w16cid:durableId="556210714">
    <w:abstractNumId w:val="20"/>
  </w:num>
  <w:num w:numId="40" w16cid:durableId="23142604">
    <w:abstractNumId w:val="25"/>
  </w:num>
  <w:num w:numId="41" w16cid:durableId="1795247158">
    <w:abstractNumId w:val="17"/>
  </w:num>
  <w:num w:numId="42" w16cid:durableId="110639244">
    <w:abstractNumId w:val="14"/>
  </w:num>
  <w:num w:numId="43" w16cid:durableId="485322006">
    <w:abstractNumId w:val="9"/>
  </w:num>
  <w:num w:numId="44" w16cid:durableId="809174004">
    <w:abstractNumId w:val="30"/>
  </w:num>
  <w:num w:numId="45" w16cid:durableId="1266309036">
    <w:abstractNumId w:val="12"/>
  </w:num>
  <w:num w:numId="46" w16cid:durableId="1578783914">
    <w:abstractNumId w:val="22"/>
  </w:num>
  <w:num w:numId="47" w16cid:durableId="1774281320">
    <w:abstractNumId w:val="31"/>
  </w:num>
  <w:num w:numId="48" w16cid:durableId="1724408504">
    <w:abstractNumId w:val="15"/>
  </w:num>
  <w:num w:numId="49" w16cid:durableId="991639770">
    <w:abstractNumId w:val="33"/>
  </w:num>
  <w:num w:numId="50" w16cid:durableId="2027291304">
    <w:abstractNumId w:val="18"/>
  </w:num>
  <w:num w:numId="51" w16cid:durableId="1984038177">
    <w:abstractNumId w:val="3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544"/>
    <w:rsid w:val="00001ECB"/>
    <w:rsid w:val="00002384"/>
    <w:rsid w:val="00005D00"/>
    <w:rsid w:val="00005E82"/>
    <w:rsid w:val="00005E96"/>
    <w:rsid w:val="00006315"/>
    <w:rsid w:val="0000772F"/>
    <w:rsid w:val="00010571"/>
    <w:rsid w:val="000112AA"/>
    <w:rsid w:val="0001138E"/>
    <w:rsid w:val="00011CE2"/>
    <w:rsid w:val="00016265"/>
    <w:rsid w:val="00021A4A"/>
    <w:rsid w:val="00021AF2"/>
    <w:rsid w:val="00030A89"/>
    <w:rsid w:val="00031B8D"/>
    <w:rsid w:val="0003735F"/>
    <w:rsid w:val="00037772"/>
    <w:rsid w:val="00040F74"/>
    <w:rsid w:val="00041D51"/>
    <w:rsid w:val="00042D65"/>
    <w:rsid w:val="00052386"/>
    <w:rsid w:val="00054641"/>
    <w:rsid w:val="00055766"/>
    <w:rsid w:val="0006170C"/>
    <w:rsid w:val="00061BED"/>
    <w:rsid w:val="000622B7"/>
    <w:rsid w:val="000643E0"/>
    <w:rsid w:val="00064628"/>
    <w:rsid w:val="000652C0"/>
    <w:rsid w:val="00065949"/>
    <w:rsid w:val="00066BB1"/>
    <w:rsid w:val="00070A4E"/>
    <w:rsid w:val="00070F3A"/>
    <w:rsid w:val="00071956"/>
    <w:rsid w:val="00071F53"/>
    <w:rsid w:val="0007239B"/>
    <w:rsid w:val="00073D0D"/>
    <w:rsid w:val="00073E05"/>
    <w:rsid w:val="000769CD"/>
    <w:rsid w:val="00082553"/>
    <w:rsid w:val="00082D59"/>
    <w:rsid w:val="000843EF"/>
    <w:rsid w:val="00087F10"/>
    <w:rsid w:val="00090BD0"/>
    <w:rsid w:val="00091E94"/>
    <w:rsid w:val="000A5A98"/>
    <w:rsid w:val="000A7F3D"/>
    <w:rsid w:val="000B00A5"/>
    <w:rsid w:val="000B0F81"/>
    <w:rsid w:val="000B1510"/>
    <w:rsid w:val="000B27B5"/>
    <w:rsid w:val="000B28AA"/>
    <w:rsid w:val="000C018C"/>
    <w:rsid w:val="000C1CD7"/>
    <w:rsid w:val="000C40D7"/>
    <w:rsid w:val="000C512F"/>
    <w:rsid w:val="000C62B6"/>
    <w:rsid w:val="000C64F4"/>
    <w:rsid w:val="000C7E45"/>
    <w:rsid w:val="000D19EB"/>
    <w:rsid w:val="000D6181"/>
    <w:rsid w:val="000E1D75"/>
    <w:rsid w:val="000E257D"/>
    <w:rsid w:val="000E2B8C"/>
    <w:rsid w:val="000E4AE7"/>
    <w:rsid w:val="000F2135"/>
    <w:rsid w:val="000F2E0B"/>
    <w:rsid w:val="000F3B62"/>
    <w:rsid w:val="000F711C"/>
    <w:rsid w:val="00100545"/>
    <w:rsid w:val="00102037"/>
    <w:rsid w:val="001032AC"/>
    <w:rsid w:val="00104256"/>
    <w:rsid w:val="0010452B"/>
    <w:rsid w:val="00104A38"/>
    <w:rsid w:val="00105140"/>
    <w:rsid w:val="0010661C"/>
    <w:rsid w:val="001068F0"/>
    <w:rsid w:val="0010690A"/>
    <w:rsid w:val="001100EF"/>
    <w:rsid w:val="00110725"/>
    <w:rsid w:val="00116018"/>
    <w:rsid w:val="00116D68"/>
    <w:rsid w:val="001170C3"/>
    <w:rsid w:val="001171AE"/>
    <w:rsid w:val="00121650"/>
    <w:rsid w:val="001237BA"/>
    <w:rsid w:val="00125E86"/>
    <w:rsid w:val="00125F98"/>
    <w:rsid w:val="00126112"/>
    <w:rsid w:val="0013772B"/>
    <w:rsid w:val="00140748"/>
    <w:rsid w:val="00141D1B"/>
    <w:rsid w:val="00144BFF"/>
    <w:rsid w:val="00145D2C"/>
    <w:rsid w:val="00146D57"/>
    <w:rsid w:val="001476B8"/>
    <w:rsid w:val="00150786"/>
    <w:rsid w:val="00150EBF"/>
    <w:rsid w:val="00151024"/>
    <w:rsid w:val="00151A4E"/>
    <w:rsid w:val="00152673"/>
    <w:rsid w:val="00154263"/>
    <w:rsid w:val="00157770"/>
    <w:rsid w:val="0016103D"/>
    <w:rsid w:val="00161820"/>
    <w:rsid w:val="001647D9"/>
    <w:rsid w:val="001678D9"/>
    <w:rsid w:val="00171C3D"/>
    <w:rsid w:val="00173589"/>
    <w:rsid w:val="0017535E"/>
    <w:rsid w:val="00175904"/>
    <w:rsid w:val="001765F9"/>
    <w:rsid w:val="00180A63"/>
    <w:rsid w:val="00180DDA"/>
    <w:rsid w:val="00184393"/>
    <w:rsid w:val="001857D5"/>
    <w:rsid w:val="00185D78"/>
    <w:rsid w:val="00187729"/>
    <w:rsid w:val="00187E6B"/>
    <w:rsid w:val="00192B62"/>
    <w:rsid w:val="00192F6C"/>
    <w:rsid w:val="0019449D"/>
    <w:rsid w:val="00194EA2"/>
    <w:rsid w:val="001951D0"/>
    <w:rsid w:val="00195509"/>
    <w:rsid w:val="00196015"/>
    <w:rsid w:val="0019702C"/>
    <w:rsid w:val="00197981"/>
    <w:rsid w:val="001A19BE"/>
    <w:rsid w:val="001A1F7E"/>
    <w:rsid w:val="001B02AC"/>
    <w:rsid w:val="001B14AB"/>
    <w:rsid w:val="001B2F23"/>
    <w:rsid w:val="001B3565"/>
    <w:rsid w:val="001B68C5"/>
    <w:rsid w:val="001B7F39"/>
    <w:rsid w:val="001C05E8"/>
    <w:rsid w:val="001C1C52"/>
    <w:rsid w:val="001C61DF"/>
    <w:rsid w:val="001D12E0"/>
    <w:rsid w:val="001D14A2"/>
    <w:rsid w:val="001D1D56"/>
    <w:rsid w:val="001D2FF7"/>
    <w:rsid w:val="001D657E"/>
    <w:rsid w:val="001E2E09"/>
    <w:rsid w:val="001E744B"/>
    <w:rsid w:val="001F20F5"/>
    <w:rsid w:val="001F422C"/>
    <w:rsid w:val="001F4BE5"/>
    <w:rsid w:val="001F6DBE"/>
    <w:rsid w:val="001F7A27"/>
    <w:rsid w:val="00201663"/>
    <w:rsid w:val="00202016"/>
    <w:rsid w:val="00205119"/>
    <w:rsid w:val="00205196"/>
    <w:rsid w:val="00205D10"/>
    <w:rsid w:val="0020609D"/>
    <w:rsid w:val="00207895"/>
    <w:rsid w:val="00207B5C"/>
    <w:rsid w:val="00207D98"/>
    <w:rsid w:val="002108DC"/>
    <w:rsid w:val="0021269C"/>
    <w:rsid w:val="00215600"/>
    <w:rsid w:val="0021568A"/>
    <w:rsid w:val="00215728"/>
    <w:rsid w:val="00217ED3"/>
    <w:rsid w:val="002222AD"/>
    <w:rsid w:val="002245EB"/>
    <w:rsid w:val="00225B8F"/>
    <w:rsid w:val="00225C71"/>
    <w:rsid w:val="0022604E"/>
    <w:rsid w:val="00227366"/>
    <w:rsid w:val="002313D4"/>
    <w:rsid w:val="00232B21"/>
    <w:rsid w:val="00233AB1"/>
    <w:rsid w:val="002363DF"/>
    <w:rsid w:val="0023645F"/>
    <w:rsid w:val="002379C1"/>
    <w:rsid w:val="0024326C"/>
    <w:rsid w:val="002455F3"/>
    <w:rsid w:val="002507D7"/>
    <w:rsid w:val="00255ACF"/>
    <w:rsid w:val="00263EEB"/>
    <w:rsid w:val="00264271"/>
    <w:rsid w:val="002671AF"/>
    <w:rsid w:val="0027010D"/>
    <w:rsid w:val="0027410E"/>
    <w:rsid w:val="00274835"/>
    <w:rsid w:val="00274D14"/>
    <w:rsid w:val="00275B66"/>
    <w:rsid w:val="00277BF5"/>
    <w:rsid w:val="00281C38"/>
    <w:rsid w:val="0028310B"/>
    <w:rsid w:val="002834D3"/>
    <w:rsid w:val="002845D6"/>
    <w:rsid w:val="00284614"/>
    <w:rsid w:val="0028585A"/>
    <w:rsid w:val="00285F19"/>
    <w:rsid w:val="00287F17"/>
    <w:rsid w:val="0029022C"/>
    <w:rsid w:val="00290668"/>
    <w:rsid w:val="00290A52"/>
    <w:rsid w:val="00291472"/>
    <w:rsid w:val="00294CC0"/>
    <w:rsid w:val="00296AA8"/>
    <w:rsid w:val="002A19DF"/>
    <w:rsid w:val="002A33CE"/>
    <w:rsid w:val="002A4122"/>
    <w:rsid w:val="002A57E9"/>
    <w:rsid w:val="002A7156"/>
    <w:rsid w:val="002A7A44"/>
    <w:rsid w:val="002B0C18"/>
    <w:rsid w:val="002B1681"/>
    <w:rsid w:val="002B1F8B"/>
    <w:rsid w:val="002B3B65"/>
    <w:rsid w:val="002B51A2"/>
    <w:rsid w:val="002B52C3"/>
    <w:rsid w:val="002B6875"/>
    <w:rsid w:val="002B78BF"/>
    <w:rsid w:val="002C0D63"/>
    <w:rsid w:val="002C2D57"/>
    <w:rsid w:val="002C2F83"/>
    <w:rsid w:val="002C3837"/>
    <w:rsid w:val="002C6BA9"/>
    <w:rsid w:val="002D0E14"/>
    <w:rsid w:val="002D31CA"/>
    <w:rsid w:val="002D6A76"/>
    <w:rsid w:val="002D7432"/>
    <w:rsid w:val="002E32DD"/>
    <w:rsid w:val="002E37DA"/>
    <w:rsid w:val="002E74B6"/>
    <w:rsid w:val="002F23D3"/>
    <w:rsid w:val="002F2D6D"/>
    <w:rsid w:val="002F3421"/>
    <w:rsid w:val="002F5A17"/>
    <w:rsid w:val="002F60CA"/>
    <w:rsid w:val="00300013"/>
    <w:rsid w:val="00305CC7"/>
    <w:rsid w:val="00305CFA"/>
    <w:rsid w:val="00306132"/>
    <w:rsid w:val="00307BCC"/>
    <w:rsid w:val="003103FE"/>
    <w:rsid w:val="003108DA"/>
    <w:rsid w:val="003143B5"/>
    <w:rsid w:val="00315187"/>
    <w:rsid w:val="00315CA4"/>
    <w:rsid w:val="00320F54"/>
    <w:rsid w:val="00322C79"/>
    <w:rsid w:val="0032588D"/>
    <w:rsid w:val="00326EF6"/>
    <w:rsid w:val="003277C5"/>
    <w:rsid w:val="0033227E"/>
    <w:rsid w:val="003341F7"/>
    <w:rsid w:val="00336821"/>
    <w:rsid w:val="003403E5"/>
    <w:rsid w:val="00342950"/>
    <w:rsid w:val="00343015"/>
    <w:rsid w:val="00343A6C"/>
    <w:rsid w:val="0034401B"/>
    <w:rsid w:val="0034739B"/>
    <w:rsid w:val="00347D5D"/>
    <w:rsid w:val="0035030D"/>
    <w:rsid w:val="00350467"/>
    <w:rsid w:val="00350734"/>
    <w:rsid w:val="003524A6"/>
    <w:rsid w:val="003527EF"/>
    <w:rsid w:val="003529A4"/>
    <w:rsid w:val="0035303E"/>
    <w:rsid w:val="003534CB"/>
    <w:rsid w:val="00353765"/>
    <w:rsid w:val="003545E8"/>
    <w:rsid w:val="00354736"/>
    <w:rsid w:val="00366A96"/>
    <w:rsid w:val="00367C8B"/>
    <w:rsid w:val="003702B0"/>
    <w:rsid w:val="00371CB7"/>
    <w:rsid w:val="00372525"/>
    <w:rsid w:val="00373EDA"/>
    <w:rsid w:val="003802B8"/>
    <w:rsid w:val="0038067C"/>
    <w:rsid w:val="003870FC"/>
    <w:rsid w:val="0039564A"/>
    <w:rsid w:val="003A10F5"/>
    <w:rsid w:val="003A338F"/>
    <w:rsid w:val="003A6D52"/>
    <w:rsid w:val="003B3D5D"/>
    <w:rsid w:val="003C0962"/>
    <w:rsid w:val="003C2104"/>
    <w:rsid w:val="003C2CC4"/>
    <w:rsid w:val="003C50CB"/>
    <w:rsid w:val="003C70E5"/>
    <w:rsid w:val="003D34CE"/>
    <w:rsid w:val="003D5F25"/>
    <w:rsid w:val="003D68C7"/>
    <w:rsid w:val="003E560F"/>
    <w:rsid w:val="003E68AD"/>
    <w:rsid w:val="003F3932"/>
    <w:rsid w:val="003F408E"/>
    <w:rsid w:val="003F4D48"/>
    <w:rsid w:val="003F5881"/>
    <w:rsid w:val="003F6B5C"/>
    <w:rsid w:val="003F7947"/>
    <w:rsid w:val="00401F8F"/>
    <w:rsid w:val="004023AB"/>
    <w:rsid w:val="00402BE8"/>
    <w:rsid w:val="00403951"/>
    <w:rsid w:val="00406F16"/>
    <w:rsid w:val="00411476"/>
    <w:rsid w:val="00413E9F"/>
    <w:rsid w:val="00413F0A"/>
    <w:rsid w:val="00415618"/>
    <w:rsid w:val="004171BC"/>
    <w:rsid w:val="004207FC"/>
    <w:rsid w:val="004228C4"/>
    <w:rsid w:val="00423CAB"/>
    <w:rsid w:val="004241C0"/>
    <w:rsid w:val="00430B02"/>
    <w:rsid w:val="00432C9D"/>
    <w:rsid w:val="00433695"/>
    <w:rsid w:val="00434525"/>
    <w:rsid w:val="00434E55"/>
    <w:rsid w:val="00437E68"/>
    <w:rsid w:val="004419F8"/>
    <w:rsid w:val="0044415B"/>
    <w:rsid w:val="00444850"/>
    <w:rsid w:val="00444A5E"/>
    <w:rsid w:val="00444F99"/>
    <w:rsid w:val="004467AC"/>
    <w:rsid w:val="00447B03"/>
    <w:rsid w:val="00450E04"/>
    <w:rsid w:val="00452062"/>
    <w:rsid w:val="00452161"/>
    <w:rsid w:val="00452CAC"/>
    <w:rsid w:val="00452FBB"/>
    <w:rsid w:val="0045328B"/>
    <w:rsid w:val="00453342"/>
    <w:rsid w:val="00454DF3"/>
    <w:rsid w:val="00456CE5"/>
    <w:rsid w:val="004609F5"/>
    <w:rsid w:val="0046131D"/>
    <w:rsid w:val="00462B6F"/>
    <w:rsid w:val="00464BC2"/>
    <w:rsid w:val="004652CD"/>
    <w:rsid w:val="00465AD0"/>
    <w:rsid w:val="004674EA"/>
    <w:rsid w:val="00467DAA"/>
    <w:rsid w:val="0047044D"/>
    <w:rsid w:val="00472C65"/>
    <w:rsid w:val="004765A5"/>
    <w:rsid w:val="00477A7C"/>
    <w:rsid w:val="00477E44"/>
    <w:rsid w:val="00480D78"/>
    <w:rsid w:val="0048117E"/>
    <w:rsid w:val="00481C7B"/>
    <w:rsid w:val="004842F3"/>
    <w:rsid w:val="00490BA7"/>
    <w:rsid w:val="004917D6"/>
    <w:rsid w:val="00492F5A"/>
    <w:rsid w:val="004957B1"/>
    <w:rsid w:val="00495C42"/>
    <w:rsid w:val="00496164"/>
    <w:rsid w:val="00496442"/>
    <w:rsid w:val="004A0586"/>
    <w:rsid w:val="004A0590"/>
    <w:rsid w:val="004A0BD0"/>
    <w:rsid w:val="004A44A9"/>
    <w:rsid w:val="004A4C49"/>
    <w:rsid w:val="004A5E52"/>
    <w:rsid w:val="004A5FEC"/>
    <w:rsid w:val="004B0D1A"/>
    <w:rsid w:val="004B14D4"/>
    <w:rsid w:val="004B33FB"/>
    <w:rsid w:val="004B404C"/>
    <w:rsid w:val="004B59CA"/>
    <w:rsid w:val="004C13E3"/>
    <w:rsid w:val="004C3DA3"/>
    <w:rsid w:val="004C3EFC"/>
    <w:rsid w:val="004C5131"/>
    <w:rsid w:val="004C77E4"/>
    <w:rsid w:val="004D0187"/>
    <w:rsid w:val="004D07CF"/>
    <w:rsid w:val="004D16DF"/>
    <w:rsid w:val="004D35F2"/>
    <w:rsid w:val="004D4894"/>
    <w:rsid w:val="004D5764"/>
    <w:rsid w:val="004D6AB9"/>
    <w:rsid w:val="004D742B"/>
    <w:rsid w:val="004D744E"/>
    <w:rsid w:val="004E091D"/>
    <w:rsid w:val="004E0EF3"/>
    <w:rsid w:val="004E2DC6"/>
    <w:rsid w:val="004E46D0"/>
    <w:rsid w:val="004E65E4"/>
    <w:rsid w:val="004F0CC5"/>
    <w:rsid w:val="004F4685"/>
    <w:rsid w:val="004F469D"/>
    <w:rsid w:val="004F4933"/>
    <w:rsid w:val="004F55DA"/>
    <w:rsid w:val="00501698"/>
    <w:rsid w:val="00502868"/>
    <w:rsid w:val="00502E92"/>
    <w:rsid w:val="00503D84"/>
    <w:rsid w:val="00504B1D"/>
    <w:rsid w:val="00505B3D"/>
    <w:rsid w:val="00505C8B"/>
    <w:rsid w:val="005066FA"/>
    <w:rsid w:val="00507FF6"/>
    <w:rsid w:val="00510ED3"/>
    <w:rsid w:val="00510F73"/>
    <w:rsid w:val="00514C5E"/>
    <w:rsid w:val="00517261"/>
    <w:rsid w:val="005178C4"/>
    <w:rsid w:val="005226E3"/>
    <w:rsid w:val="00527C32"/>
    <w:rsid w:val="005307E7"/>
    <w:rsid w:val="0053102A"/>
    <w:rsid w:val="005315CF"/>
    <w:rsid w:val="005322A4"/>
    <w:rsid w:val="00534AF6"/>
    <w:rsid w:val="00536002"/>
    <w:rsid w:val="00536530"/>
    <w:rsid w:val="00540457"/>
    <w:rsid w:val="00542039"/>
    <w:rsid w:val="00542B2E"/>
    <w:rsid w:val="005439C6"/>
    <w:rsid w:val="00543AB6"/>
    <w:rsid w:val="00543DD9"/>
    <w:rsid w:val="0055406D"/>
    <w:rsid w:val="0055500C"/>
    <w:rsid w:val="00556F12"/>
    <w:rsid w:val="00560EC7"/>
    <w:rsid w:val="00561CEB"/>
    <w:rsid w:val="00565376"/>
    <w:rsid w:val="00566B68"/>
    <w:rsid w:val="00570A7B"/>
    <w:rsid w:val="0057525B"/>
    <w:rsid w:val="005762CC"/>
    <w:rsid w:val="0057690E"/>
    <w:rsid w:val="00577C73"/>
    <w:rsid w:val="00577CE9"/>
    <w:rsid w:val="00580FB9"/>
    <w:rsid w:val="00582338"/>
    <w:rsid w:val="00582423"/>
    <w:rsid w:val="00582FAF"/>
    <w:rsid w:val="005841C7"/>
    <w:rsid w:val="005855AA"/>
    <w:rsid w:val="005874A7"/>
    <w:rsid w:val="00587989"/>
    <w:rsid w:val="00587EF9"/>
    <w:rsid w:val="00590575"/>
    <w:rsid w:val="005936FA"/>
    <w:rsid w:val="00596A03"/>
    <w:rsid w:val="005976A9"/>
    <w:rsid w:val="005A0D37"/>
    <w:rsid w:val="005A0F78"/>
    <w:rsid w:val="005A3673"/>
    <w:rsid w:val="005A6905"/>
    <w:rsid w:val="005B0158"/>
    <w:rsid w:val="005B0172"/>
    <w:rsid w:val="005B055C"/>
    <w:rsid w:val="005B1F68"/>
    <w:rsid w:val="005B2504"/>
    <w:rsid w:val="005B621C"/>
    <w:rsid w:val="005B7DA6"/>
    <w:rsid w:val="005C233F"/>
    <w:rsid w:val="005C6544"/>
    <w:rsid w:val="005C741F"/>
    <w:rsid w:val="005D0329"/>
    <w:rsid w:val="005D1D1B"/>
    <w:rsid w:val="005D2629"/>
    <w:rsid w:val="005D330E"/>
    <w:rsid w:val="005D5F42"/>
    <w:rsid w:val="005D78D5"/>
    <w:rsid w:val="005E144B"/>
    <w:rsid w:val="005E2574"/>
    <w:rsid w:val="005E4DF3"/>
    <w:rsid w:val="005E670F"/>
    <w:rsid w:val="005F1DFC"/>
    <w:rsid w:val="005F2837"/>
    <w:rsid w:val="005F4E27"/>
    <w:rsid w:val="005F61BD"/>
    <w:rsid w:val="005F649D"/>
    <w:rsid w:val="00601473"/>
    <w:rsid w:val="0060157C"/>
    <w:rsid w:val="00601E64"/>
    <w:rsid w:val="006028D9"/>
    <w:rsid w:val="00602BA7"/>
    <w:rsid w:val="00603283"/>
    <w:rsid w:val="006033F7"/>
    <w:rsid w:val="006039BE"/>
    <w:rsid w:val="00610FEB"/>
    <w:rsid w:val="00611D39"/>
    <w:rsid w:val="00612243"/>
    <w:rsid w:val="006126BD"/>
    <w:rsid w:val="006231F9"/>
    <w:rsid w:val="0062364C"/>
    <w:rsid w:val="0062737C"/>
    <w:rsid w:val="00630B6A"/>
    <w:rsid w:val="006315E1"/>
    <w:rsid w:val="00631B59"/>
    <w:rsid w:val="00632211"/>
    <w:rsid w:val="00633E3D"/>
    <w:rsid w:val="00634822"/>
    <w:rsid w:val="00635D98"/>
    <w:rsid w:val="00636854"/>
    <w:rsid w:val="006460C2"/>
    <w:rsid w:val="006462B5"/>
    <w:rsid w:val="006472F1"/>
    <w:rsid w:val="00650C0F"/>
    <w:rsid w:val="0065238D"/>
    <w:rsid w:val="00662E8B"/>
    <w:rsid w:val="00663120"/>
    <w:rsid w:val="00664143"/>
    <w:rsid w:val="006641E5"/>
    <w:rsid w:val="00664322"/>
    <w:rsid w:val="006659FF"/>
    <w:rsid w:val="00665E31"/>
    <w:rsid w:val="00666A3E"/>
    <w:rsid w:val="00666E25"/>
    <w:rsid w:val="006671E2"/>
    <w:rsid w:val="0066759D"/>
    <w:rsid w:val="006677D1"/>
    <w:rsid w:val="006706F2"/>
    <w:rsid w:val="00671C60"/>
    <w:rsid w:val="00671E4B"/>
    <w:rsid w:val="0067318B"/>
    <w:rsid w:val="00673D87"/>
    <w:rsid w:val="00675550"/>
    <w:rsid w:val="00675E73"/>
    <w:rsid w:val="006766DD"/>
    <w:rsid w:val="00676E0F"/>
    <w:rsid w:val="00677100"/>
    <w:rsid w:val="00677F56"/>
    <w:rsid w:val="00677FDA"/>
    <w:rsid w:val="00682A4C"/>
    <w:rsid w:val="00682F6F"/>
    <w:rsid w:val="00685B0C"/>
    <w:rsid w:val="006879F0"/>
    <w:rsid w:val="0069033C"/>
    <w:rsid w:val="00693CCB"/>
    <w:rsid w:val="006953CF"/>
    <w:rsid w:val="00695825"/>
    <w:rsid w:val="00697810"/>
    <w:rsid w:val="006A0502"/>
    <w:rsid w:val="006A2347"/>
    <w:rsid w:val="006A2977"/>
    <w:rsid w:val="006A3BE1"/>
    <w:rsid w:val="006A3E84"/>
    <w:rsid w:val="006A420D"/>
    <w:rsid w:val="006B114D"/>
    <w:rsid w:val="006B149B"/>
    <w:rsid w:val="006B22BD"/>
    <w:rsid w:val="006B5959"/>
    <w:rsid w:val="006B5B84"/>
    <w:rsid w:val="006B5BDC"/>
    <w:rsid w:val="006B723F"/>
    <w:rsid w:val="006B7C8A"/>
    <w:rsid w:val="006C0866"/>
    <w:rsid w:val="006C0FD7"/>
    <w:rsid w:val="006C1880"/>
    <w:rsid w:val="006C50AB"/>
    <w:rsid w:val="006C60B0"/>
    <w:rsid w:val="006D1213"/>
    <w:rsid w:val="006D149C"/>
    <w:rsid w:val="006D15A1"/>
    <w:rsid w:val="006D4A20"/>
    <w:rsid w:val="006E1300"/>
    <w:rsid w:val="006E19BD"/>
    <w:rsid w:val="006E2CA6"/>
    <w:rsid w:val="006E2CC1"/>
    <w:rsid w:val="006E56D3"/>
    <w:rsid w:val="006E5A77"/>
    <w:rsid w:val="006E6133"/>
    <w:rsid w:val="006F1033"/>
    <w:rsid w:val="006F1D62"/>
    <w:rsid w:val="006F2F40"/>
    <w:rsid w:val="006F3186"/>
    <w:rsid w:val="006F7BF1"/>
    <w:rsid w:val="0070083E"/>
    <w:rsid w:val="00700D29"/>
    <w:rsid w:val="00702C99"/>
    <w:rsid w:val="00703E81"/>
    <w:rsid w:val="0070482D"/>
    <w:rsid w:val="00704AD5"/>
    <w:rsid w:val="00704CA3"/>
    <w:rsid w:val="0070724A"/>
    <w:rsid w:val="00707B1A"/>
    <w:rsid w:val="00707EFB"/>
    <w:rsid w:val="00711E4A"/>
    <w:rsid w:val="00711FAF"/>
    <w:rsid w:val="00712BDF"/>
    <w:rsid w:val="00713A45"/>
    <w:rsid w:val="00713BB9"/>
    <w:rsid w:val="00714579"/>
    <w:rsid w:val="007149E9"/>
    <w:rsid w:val="00715E38"/>
    <w:rsid w:val="0071630A"/>
    <w:rsid w:val="007179F6"/>
    <w:rsid w:val="00720AF4"/>
    <w:rsid w:val="00722567"/>
    <w:rsid w:val="007228C3"/>
    <w:rsid w:val="00722A75"/>
    <w:rsid w:val="00724CEA"/>
    <w:rsid w:val="007251F3"/>
    <w:rsid w:val="00730A2F"/>
    <w:rsid w:val="00732FAE"/>
    <w:rsid w:val="00735494"/>
    <w:rsid w:val="00735845"/>
    <w:rsid w:val="00735F2C"/>
    <w:rsid w:val="0073694E"/>
    <w:rsid w:val="0073755D"/>
    <w:rsid w:val="00741FBD"/>
    <w:rsid w:val="007424A9"/>
    <w:rsid w:val="00746263"/>
    <w:rsid w:val="00750CC8"/>
    <w:rsid w:val="00751C4C"/>
    <w:rsid w:val="00752857"/>
    <w:rsid w:val="00752AB4"/>
    <w:rsid w:val="00753F64"/>
    <w:rsid w:val="007563E3"/>
    <w:rsid w:val="007565A1"/>
    <w:rsid w:val="00761255"/>
    <w:rsid w:val="00761A03"/>
    <w:rsid w:val="007629B4"/>
    <w:rsid w:val="0076376B"/>
    <w:rsid w:val="0076421B"/>
    <w:rsid w:val="00764B90"/>
    <w:rsid w:val="00765122"/>
    <w:rsid w:val="00765442"/>
    <w:rsid w:val="00767925"/>
    <w:rsid w:val="00773D36"/>
    <w:rsid w:val="0077424F"/>
    <w:rsid w:val="00775C3E"/>
    <w:rsid w:val="00775D3A"/>
    <w:rsid w:val="00783CD6"/>
    <w:rsid w:val="0078413E"/>
    <w:rsid w:val="00786658"/>
    <w:rsid w:val="00790B14"/>
    <w:rsid w:val="00790D20"/>
    <w:rsid w:val="007916FC"/>
    <w:rsid w:val="0079190C"/>
    <w:rsid w:val="00793050"/>
    <w:rsid w:val="007932D0"/>
    <w:rsid w:val="00793D43"/>
    <w:rsid w:val="00793EF8"/>
    <w:rsid w:val="00795211"/>
    <w:rsid w:val="00796069"/>
    <w:rsid w:val="007A1F4F"/>
    <w:rsid w:val="007A32F0"/>
    <w:rsid w:val="007A4604"/>
    <w:rsid w:val="007A4D32"/>
    <w:rsid w:val="007A7667"/>
    <w:rsid w:val="007B0FD9"/>
    <w:rsid w:val="007B100B"/>
    <w:rsid w:val="007B10C5"/>
    <w:rsid w:val="007B2FBC"/>
    <w:rsid w:val="007B30CA"/>
    <w:rsid w:val="007B3871"/>
    <w:rsid w:val="007B5E04"/>
    <w:rsid w:val="007B60DE"/>
    <w:rsid w:val="007B645F"/>
    <w:rsid w:val="007C3241"/>
    <w:rsid w:val="007C4815"/>
    <w:rsid w:val="007C6AA6"/>
    <w:rsid w:val="007C6C55"/>
    <w:rsid w:val="007C6FAA"/>
    <w:rsid w:val="007C77EC"/>
    <w:rsid w:val="007C7F0A"/>
    <w:rsid w:val="007D2807"/>
    <w:rsid w:val="007D35B0"/>
    <w:rsid w:val="007D398D"/>
    <w:rsid w:val="007D41B8"/>
    <w:rsid w:val="007D53E6"/>
    <w:rsid w:val="007D5FE5"/>
    <w:rsid w:val="007E028C"/>
    <w:rsid w:val="007E1D2F"/>
    <w:rsid w:val="007E2004"/>
    <w:rsid w:val="007E259B"/>
    <w:rsid w:val="007E36D5"/>
    <w:rsid w:val="007E3867"/>
    <w:rsid w:val="007E468C"/>
    <w:rsid w:val="007E6A4D"/>
    <w:rsid w:val="007E767D"/>
    <w:rsid w:val="007F172B"/>
    <w:rsid w:val="007F4390"/>
    <w:rsid w:val="007F4D86"/>
    <w:rsid w:val="007F6514"/>
    <w:rsid w:val="007F76D9"/>
    <w:rsid w:val="007F7A6A"/>
    <w:rsid w:val="00800BAC"/>
    <w:rsid w:val="008015BB"/>
    <w:rsid w:val="008023E1"/>
    <w:rsid w:val="00802589"/>
    <w:rsid w:val="0080307F"/>
    <w:rsid w:val="00807C4B"/>
    <w:rsid w:val="00811554"/>
    <w:rsid w:val="00817ECF"/>
    <w:rsid w:val="00821273"/>
    <w:rsid w:val="00821F21"/>
    <w:rsid w:val="00823237"/>
    <w:rsid w:val="0082340A"/>
    <w:rsid w:val="00824DC9"/>
    <w:rsid w:val="00830896"/>
    <w:rsid w:val="00832A1D"/>
    <w:rsid w:val="00834F23"/>
    <w:rsid w:val="00835268"/>
    <w:rsid w:val="00837A29"/>
    <w:rsid w:val="00841577"/>
    <w:rsid w:val="00841F6E"/>
    <w:rsid w:val="00845029"/>
    <w:rsid w:val="00846BCC"/>
    <w:rsid w:val="00851E8C"/>
    <w:rsid w:val="00852898"/>
    <w:rsid w:val="00854254"/>
    <w:rsid w:val="00855FCB"/>
    <w:rsid w:val="00856CC6"/>
    <w:rsid w:val="00857161"/>
    <w:rsid w:val="00860596"/>
    <w:rsid w:val="00860723"/>
    <w:rsid w:val="00861643"/>
    <w:rsid w:val="0086165F"/>
    <w:rsid w:val="00863519"/>
    <w:rsid w:val="008655EA"/>
    <w:rsid w:val="008667C4"/>
    <w:rsid w:val="00866B92"/>
    <w:rsid w:val="00872F23"/>
    <w:rsid w:val="008766C8"/>
    <w:rsid w:val="00877BE9"/>
    <w:rsid w:val="00882225"/>
    <w:rsid w:val="00882CD8"/>
    <w:rsid w:val="00885BBD"/>
    <w:rsid w:val="008904AE"/>
    <w:rsid w:val="00895E61"/>
    <w:rsid w:val="00896282"/>
    <w:rsid w:val="008A3704"/>
    <w:rsid w:val="008B0B42"/>
    <w:rsid w:val="008B4544"/>
    <w:rsid w:val="008B5602"/>
    <w:rsid w:val="008B664B"/>
    <w:rsid w:val="008C0FD5"/>
    <w:rsid w:val="008C29C4"/>
    <w:rsid w:val="008C4B82"/>
    <w:rsid w:val="008C4FD1"/>
    <w:rsid w:val="008C5C3D"/>
    <w:rsid w:val="008C5CCF"/>
    <w:rsid w:val="008C5D32"/>
    <w:rsid w:val="008C6EE9"/>
    <w:rsid w:val="008D1334"/>
    <w:rsid w:val="008D348D"/>
    <w:rsid w:val="008D53AD"/>
    <w:rsid w:val="008D74F5"/>
    <w:rsid w:val="008D7ADD"/>
    <w:rsid w:val="008E0BE8"/>
    <w:rsid w:val="008E1D6B"/>
    <w:rsid w:val="008F38F2"/>
    <w:rsid w:val="008F42AC"/>
    <w:rsid w:val="008F7733"/>
    <w:rsid w:val="0090016C"/>
    <w:rsid w:val="00900BA1"/>
    <w:rsid w:val="00904618"/>
    <w:rsid w:val="009050CB"/>
    <w:rsid w:val="00905481"/>
    <w:rsid w:val="00906A7C"/>
    <w:rsid w:val="0090725E"/>
    <w:rsid w:val="0090767A"/>
    <w:rsid w:val="00907857"/>
    <w:rsid w:val="00907BFA"/>
    <w:rsid w:val="00911B5B"/>
    <w:rsid w:val="00911CE7"/>
    <w:rsid w:val="009169CD"/>
    <w:rsid w:val="00916C4B"/>
    <w:rsid w:val="00917124"/>
    <w:rsid w:val="00922C71"/>
    <w:rsid w:val="00924EC2"/>
    <w:rsid w:val="00930DDC"/>
    <w:rsid w:val="009318A5"/>
    <w:rsid w:val="00934173"/>
    <w:rsid w:val="00934382"/>
    <w:rsid w:val="0093473A"/>
    <w:rsid w:val="009359FE"/>
    <w:rsid w:val="0093701B"/>
    <w:rsid w:val="00942C82"/>
    <w:rsid w:val="00942C85"/>
    <w:rsid w:val="00943A0E"/>
    <w:rsid w:val="00945944"/>
    <w:rsid w:val="00946C7A"/>
    <w:rsid w:val="0095338D"/>
    <w:rsid w:val="00954E14"/>
    <w:rsid w:val="00960A6D"/>
    <w:rsid w:val="00960D51"/>
    <w:rsid w:val="00961EBC"/>
    <w:rsid w:val="00962A9F"/>
    <w:rsid w:val="009645A6"/>
    <w:rsid w:val="00970C64"/>
    <w:rsid w:val="00970CD5"/>
    <w:rsid w:val="00971060"/>
    <w:rsid w:val="00974E24"/>
    <w:rsid w:val="00975363"/>
    <w:rsid w:val="00975C2F"/>
    <w:rsid w:val="00975F0C"/>
    <w:rsid w:val="0097748B"/>
    <w:rsid w:val="009811AF"/>
    <w:rsid w:val="0098340D"/>
    <w:rsid w:val="00983BB4"/>
    <w:rsid w:val="00983C9A"/>
    <w:rsid w:val="0098774F"/>
    <w:rsid w:val="00994C98"/>
    <w:rsid w:val="00996750"/>
    <w:rsid w:val="009A1E21"/>
    <w:rsid w:val="009A213E"/>
    <w:rsid w:val="009A21C4"/>
    <w:rsid w:val="009A4BDE"/>
    <w:rsid w:val="009B1221"/>
    <w:rsid w:val="009B13F7"/>
    <w:rsid w:val="009B3B5B"/>
    <w:rsid w:val="009B3CA4"/>
    <w:rsid w:val="009B5E12"/>
    <w:rsid w:val="009B6491"/>
    <w:rsid w:val="009C46DA"/>
    <w:rsid w:val="009C4E39"/>
    <w:rsid w:val="009C60AD"/>
    <w:rsid w:val="009C730A"/>
    <w:rsid w:val="009C73DE"/>
    <w:rsid w:val="009D03F4"/>
    <w:rsid w:val="009D0ECB"/>
    <w:rsid w:val="009D12B2"/>
    <w:rsid w:val="009D1840"/>
    <w:rsid w:val="009D2C4C"/>
    <w:rsid w:val="009D438B"/>
    <w:rsid w:val="009D45F3"/>
    <w:rsid w:val="009D5D79"/>
    <w:rsid w:val="009E3FFA"/>
    <w:rsid w:val="009E4022"/>
    <w:rsid w:val="009E5B3D"/>
    <w:rsid w:val="009F4412"/>
    <w:rsid w:val="009F4416"/>
    <w:rsid w:val="009F5BB7"/>
    <w:rsid w:val="009F729A"/>
    <w:rsid w:val="00A033EA"/>
    <w:rsid w:val="00A06904"/>
    <w:rsid w:val="00A069EA"/>
    <w:rsid w:val="00A069F1"/>
    <w:rsid w:val="00A06A2D"/>
    <w:rsid w:val="00A11929"/>
    <w:rsid w:val="00A120D9"/>
    <w:rsid w:val="00A14C68"/>
    <w:rsid w:val="00A14E99"/>
    <w:rsid w:val="00A163DF"/>
    <w:rsid w:val="00A16D67"/>
    <w:rsid w:val="00A2036D"/>
    <w:rsid w:val="00A21D25"/>
    <w:rsid w:val="00A238F0"/>
    <w:rsid w:val="00A250BD"/>
    <w:rsid w:val="00A25C1B"/>
    <w:rsid w:val="00A328E4"/>
    <w:rsid w:val="00A35C7D"/>
    <w:rsid w:val="00A3645A"/>
    <w:rsid w:val="00A4154F"/>
    <w:rsid w:val="00A428EE"/>
    <w:rsid w:val="00A446AE"/>
    <w:rsid w:val="00A45D7D"/>
    <w:rsid w:val="00A470F9"/>
    <w:rsid w:val="00A47496"/>
    <w:rsid w:val="00A5384B"/>
    <w:rsid w:val="00A53F7D"/>
    <w:rsid w:val="00A56477"/>
    <w:rsid w:val="00A5699F"/>
    <w:rsid w:val="00A60EB9"/>
    <w:rsid w:val="00A640D3"/>
    <w:rsid w:val="00A66CFB"/>
    <w:rsid w:val="00A6774D"/>
    <w:rsid w:val="00A67BCC"/>
    <w:rsid w:val="00A70C5B"/>
    <w:rsid w:val="00A7371C"/>
    <w:rsid w:val="00A75050"/>
    <w:rsid w:val="00A75465"/>
    <w:rsid w:val="00A77945"/>
    <w:rsid w:val="00A81C64"/>
    <w:rsid w:val="00A900F4"/>
    <w:rsid w:val="00A90456"/>
    <w:rsid w:val="00A9143A"/>
    <w:rsid w:val="00A93658"/>
    <w:rsid w:val="00A948F7"/>
    <w:rsid w:val="00A94DCA"/>
    <w:rsid w:val="00A961F7"/>
    <w:rsid w:val="00A97A45"/>
    <w:rsid w:val="00AA1613"/>
    <w:rsid w:val="00AA1E08"/>
    <w:rsid w:val="00AA1E1E"/>
    <w:rsid w:val="00AA2E8D"/>
    <w:rsid w:val="00AA45ED"/>
    <w:rsid w:val="00AA504A"/>
    <w:rsid w:val="00AA5692"/>
    <w:rsid w:val="00AA7D11"/>
    <w:rsid w:val="00AA7DE1"/>
    <w:rsid w:val="00AB1E9A"/>
    <w:rsid w:val="00AB2FD0"/>
    <w:rsid w:val="00AC02EA"/>
    <w:rsid w:val="00AC0F45"/>
    <w:rsid w:val="00AC69C1"/>
    <w:rsid w:val="00AD064C"/>
    <w:rsid w:val="00AD1FC6"/>
    <w:rsid w:val="00AD25A0"/>
    <w:rsid w:val="00AD4116"/>
    <w:rsid w:val="00AD537C"/>
    <w:rsid w:val="00AE4C79"/>
    <w:rsid w:val="00AE56A0"/>
    <w:rsid w:val="00AE60F3"/>
    <w:rsid w:val="00AE623B"/>
    <w:rsid w:val="00AE672C"/>
    <w:rsid w:val="00AE6B82"/>
    <w:rsid w:val="00AE7543"/>
    <w:rsid w:val="00AF1AF8"/>
    <w:rsid w:val="00AF1DAE"/>
    <w:rsid w:val="00AF4FE3"/>
    <w:rsid w:val="00B02235"/>
    <w:rsid w:val="00B036CF"/>
    <w:rsid w:val="00B050F5"/>
    <w:rsid w:val="00B0528E"/>
    <w:rsid w:val="00B05B81"/>
    <w:rsid w:val="00B07C76"/>
    <w:rsid w:val="00B12A75"/>
    <w:rsid w:val="00B21BB7"/>
    <w:rsid w:val="00B229ED"/>
    <w:rsid w:val="00B232DA"/>
    <w:rsid w:val="00B243F8"/>
    <w:rsid w:val="00B30960"/>
    <w:rsid w:val="00B31970"/>
    <w:rsid w:val="00B3284E"/>
    <w:rsid w:val="00B32B76"/>
    <w:rsid w:val="00B3424C"/>
    <w:rsid w:val="00B34AE0"/>
    <w:rsid w:val="00B37403"/>
    <w:rsid w:val="00B37CA1"/>
    <w:rsid w:val="00B37D15"/>
    <w:rsid w:val="00B37E22"/>
    <w:rsid w:val="00B416BF"/>
    <w:rsid w:val="00B44EE7"/>
    <w:rsid w:val="00B45568"/>
    <w:rsid w:val="00B464B6"/>
    <w:rsid w:val="00B465A9"/>
    <w:rsid w:val="00B465EC"/>
    <w:rsid w:val="00B4766B"/>
    <w:rsid w:val="00B50E50"/>
    <w:rsid w:val="00B51394"/>
    <w:rsid w:val="00B53C5F"/>
    <w:rsid w:val="00B5411B"/>
    <w:rsid w:val="00B541B9"/>
    <w:rsid w:val="00B55CEC"/>
    <w:rsid w:val="00B561E2"/>
    <w:rsid w:val="00B57775"/>
    <w:rsid w:val="00B57D8D"/>
    <w:rsid w:val="00B60E6E"/>
    <w:rsid w:val="00B63CB0"/>
    <w:rsid w:val="00B6685E"/>
    <w:rsid w:val="00B66B1B"/>
    <w:rsid w:val="00B67038"/>
    <w:rsid w:val="00B716BC"/>
    <w:rsid w:val="00B757C6"/>
    <w:rsid w:val="00B76396"/>
    <w:rsid w:val="00B7676F"/>
    <w:rsid w:val="00B80030"/>
    <w:rsid w:val="00B81E14"/>
    <w:rsid w:val="00B8392D"/>
    <w:rsid w:val="00B86038"/>
    <w:rsid w:val="00B86D02"/>
    <w:rsid w:val="00B87363"/>
    <w:rsid w:val="00B8786A"/>
    <w:rsid w:val="00B917E5"/>
    <w:rsid w:val="00B92252"/>
    <w:rsid w:val="00B94EE6"/>
    <w:rsid w:val="00B951BD"/>
    <w:rsid w:val="00B97AA1"/>
    <w:rsid w:val="00BA0973"/>
    <w:rsid w:val="00BA15E6"/>
    <w:rsid w:val="00BA20AF"/>
    <w:rsid w:val="00BA4270"/>
    <w:rsid w:val="00BA6017"/>
    <w:rsid w:val="00BA733F"/>
    <w:rsid w:val="00BB0980"/>
    <w:rsid w:val="00BB4986"/>
    <w:rsid w:val="00BB4CC7"/>
    <w:rsid w:val="00BC035B"/>
    <w:rsid w:val="00BC1960"/>
    <w:rsid w:val="00BC4BB6"/>
    <w:rsid w:val="00BC5170"/>
    <w:rsid w:val="00BC5FA8"/>
    <w:rsid w:val="00BC74EF"/>
    <w:rsid w:val="00BD0898"/>
    <w:rsid w:val="00BD2395"/>
    <w:rsid w:val="00BD39AC"/>
    <w:rsid w:val="00BD512C"/>
    <w:rsid w:val="00BD5CCC"/>
    <w:rsid w:val="00BD6527"/>
    <w:rsid w:val="00BD66A6"/>
    <w:rsid w:val="00BD744B"/>
    <w:rsid w:val="00BD7C53"/>
    <w:rsid w:val="00BE1485"/>
    <w:rsid w:val="00BE2A2E"/>
    <w:rsid w:val="00BE4115"/>
    <w:rsid w:val="00BE5B08"/>
    <w:rsid w:val="00BE6C00"/>
    <w:rsid w:val="00BE7798"/>
    <w:rsid w:val="00BE7D94"/>
    <w:rsid w:val="00BF2905"/>
    <w:rsid w:val="00BF3059"/>
    <w:rsid w:val="00BF3BFA"/>
    <w:rsid w:val="00BF4AC6"/>
    <w:rsid w:val="00C0165A"/>
    <w:rsid w:val="00C02DFD"/>
    <w:rsid w:val="00C04A79"/>
    <w:rsid w:val="00C06138"/>
    <w:rsid w:val="00C07FE9"/>
    <w:rsid w:val="00C118E5"/>
    <w:rsid w:val="00C12F0D"/>
    <w:rsid w:val="00C17590"/>
    <w:rsid w:val="00C17F85"/>
    <w:rsid w:val="00C22A30"/>
    <w:rsid w:val="00C23DBA"/>
    <w:rsid w:val="00C2408C"/>
    <w:rsid w:val="00C26597"/>
    <w:rsid w:val="00C336F5"/>
    <w:rsid w:val="00C33A50"/>
    <w:rsid w:val="00C35481"/>
    <w:rsid w:val="00C35FDF"/>
    <w:rsid w:val="00C36B88"/>
    <w:rsid w:val="00C37199"/>
    <w:rsid w:val="00C40828"/>
    <w:rsid w:val="00C41154"/>
    <w:rsid w:val="00C42991"/>
    <w:rsid w:val="00C431E7"/>
    <w:rsid w:val="00C47ACB"/>
    <w:rsid w:val="00C506E0"/>
    <w:rsid w:val="00C53869"/>
    <w:rsid w:val="00C54AA0"/>
    <w:rsid w:val="00C550EC"/>
    <w:rsid w:val="00C56697"/>
    <w:rsid w:val="00C56A49"/>
    <w:rsid w:val="00C579D0"/>
    <w:rsid w:val="00C61FAC"/>
    <w:rsid w:val="00C638C9"/>
    <w:rsid w:val="00C63B7E"/>
    <w:rsid w:val="00C63EF1"/>
    <w:rsid w:val="00C659A1"/>
    <w:rsid w:val="00C664C8"/>
    <w:rsid w:val="00C670A6"/>
    <w:rsid w:val="00C71C67"/>
    <w:rsid w:val="00C747CE"/>
    <w:rsid w:val="00C74911"/>
    <w:rsid w:val="00C7703B"/>
    <w:rsid w:val="00C77747"/>
    <w:rsid w:val="00C81AB9"/>
    <w:rsid w:val="00C83E7A"/>
    <w:rsid w:val="00C8708B"/>
    <w:rsid w:val="00C87A9E"/>
    <w:rsid w:val="00C91A4F"/>
    <w:rsid w:val="00C94581"/>
    <w:rsid w:val="00C9545D"/>
    <w:rsid w:val="00C960E1"/>
    <w:rsid w:val="00C96A3C"/>
    <w:rsid w:val="00C97ABA"/>
    <w:rsid w:val="00CA0BDF"/>
    <w:rsid w:val="00CA2A08"/>
    <w:rsid w:val="00CA4AFE"/>
    <w:rsid w:val="00CA5B45"/>
    <w:rsid w:val="00CA6EB4"/>
    <w:rsid w:val="00CA74E6"/>
    <w:rsid w:val="00CB0B78"/>
    <w:rsid w:val="00CB1FA0"/>
    <w:rsid w:val="00CB4C72"/>
    <w:rsid w:val="00CB6797"/>
    <w:rsid w:val="00CC0488"/>
    <w:rsid w:val="00CC0DF8"/>
    <w:rsid w:val="00CC1948"/>
    <w:rsid w:val="00CC2757"/>
    <w:rsid w:val="00CC5F96"/>
    <w:rsid w:val="00CC7AF2"/>
    <w:rsid w:val="00CD050D"/>
    <w:rsid w:val="00CD17C1"/>
    <w:rsid w:val="00CD56C5"/>
    <w:rsid w:val="00CD78E7"/>
    <w:rsid w:val="00CD7FD4"/>
    <w:rsid w:val="00CE0C52"/>
    <w:rsid w:val="00CE1B1A"/>
    <w:rsid w:val="00CE5669"/>
    <w:rsid w:val="00CE5A42"/>
    <w:rsid w:val="00CF0793"/>
    <w:rsid w:val="00CF088C"/>
    <w:rsid w:val="00CF1CA8"/>
    <w:rsid w:val="00CF3B8C"/>
    <w:rsid w:val="00CF5596"/>
    <w:rsid w:val="00CF5873"/>
    <w:rsid w:val="00CF6BBD"/>
    <w:rsid w:val="00CF71EF"/>
    <w:rsid w:val="00CF7B41"/>
    <w:rsid w:val="00D006BB"/>
    <w:rsid w:val="00D0140F"/>
    <w:rsid w:val="00D03E04"/>
    <w:rsid w:val="00D042DF"/>
    <w:rsid w:val="00D04702"/>
    <w:rsid w:val="00D05062"/>
    <w:rsid w:val="00D104CB"/>
    <w:rsid w:val="00D12261"/>
    <w:rsid w:val="00D12905"/>
    <w:rsid w:val="00D134B3"/>
    <w:rsid w:val="00D16864"/>
    <w:rsid w:val="00D175E1"/>
    <w:rsid w:val="00D21261"/>
    <w:rsid w:val="00D214E5"/>
    <w:rsid w:val="00D23337"/>
    <w:rsid w:val="00D2469F"/>
    <w:rsid w:val="00D26D88"/>
    <w:rsid w:val="00D30EAF"/>
    <w:rsid w:val="00D3129D"/>
    <w:rsid w:val="00D313B1"/>
    <w:rsid w:val="00D31872"/>
    <w:rsid w:val="00D325E4"/>
    <w:rsid w:val="00D3308C"/>
    <w:rsid w:val="00D3421D"/>
    <w:rsid w:val="00D3752F"/>
    <w:rsid w:val="00D41EF8"/>
    <w:rsid w:val="00D426FF"/>
    <w:rsid w:val="00D45B09"/>
    <w:rsid w:val="00D5062D"/>
    <w:rsid w:val="00D53375"/>
    <w:rsid w:val="00D536D7"/>
    <w:rsid w:val="00D53F80"/>
    <w:rsid w:val="00D54DA4"/>
    <w:rsid w:val="00D567F2"/>
    <w:rsid w:val="00D57C86"/>
    <w:rsid w:val="00D6080B"/>
    <w:rsid w:val="00D614A2"/>
    <w:rsid w:val="00D623DB"/>
    <w:rsid w:val="00D64002"/>
    <w:rsid w:val="00D66542"/>
    <w:rsid w:val="00D66988"/>
    <w:rsid w:val="00D67D18"/>
    <w:rsid w:val="00D74201"/>
    <w:rsid w:val="00D75D11"/>
    <w:rsid w:val="00D80CE3"/>
    <w:rsid w:val="00D82AF4"/>
    <w:rsid w:val="00D833E1"/>
    <w:rsid w:val="00D835E3"/>
    <w:rsid w:val="00D842C0"/>
    <w:rsid w:val="00D84AB0"/>
    <w:rsid w:val="00D84C61"/>
    <w:rsid w:val="00D85715"/>
    <w:rsid w:val="00D86674"/>
    <w:rsid w:val="00D873EB"/>
    <w:rsid w:val="00D878FB"/>
    <w:rsid w:val="00D92372"/>
    <w:rsid w:val="00D95BED"/>
    <w:rsid w:val="00D9689C"/>
    <w:rsid w:val="00DA00EE"/>
    <w:rsid w:val="00DA3216"/>
    <w:rsid w:val="00DA455B"/>
    <w:rsid w:val="00DA76E1"/>
    <w:rsid w:val="00DB1297"/>
    <w:rsid w:val="00DB1640"/>
    <w:rsid w:val="00DB49B4"/>
    <w:rsid w:val="00DC4AE4"/>
    <w:rsid w:val="00DC7244"/>
    <w:rsid w:val="00DD0A87"/>
    <w:rsid w:val="00DD1262"/>
    <w:rsid w:val="00DD2B22"/>
    <w:rsid w:val="00DD2EAC"/>
    <w:rsid w:val="00DD5139"/>
    <w:rsid w:val="00DD6395"/>
    <w:rsid w:val="00DE14DA"/>
    <w:rsid w:val="00DE1FBA"/>
    <w:rsid w:val="00DE2914"/>
    <w:rsid w:val="00DE6FD8"/>
    <w:rsid w:val="00DE7C08"/>
    <w:rsid w:val="00DF060F"/>
    <w:rsid w:val="00DF2372"/>
    <w:rsid w:val="00DF2FE5"/>
    <w:rsid w:val="00DF346B"/>
    <w:rsid w:val="00DF645C"/>
    <w:rsid w:val="00DF666C"/>
    <w:rsid w:val="00DF77D5"/>
    <w:rsid w:val="00E00BEF"/>
    <w:rsid w:val="00E016F8"/>
    <w:rsid w:val="00E0203B"/>
    <w:rsid w:val="00E02169"/>
    <w:rsid w:val="00E02858"/>
    <w:rsid w:val="00E04354"/>
    <w:rsid w:val="00E13349"/>
    <w:rsid w:val="00E16042"/>
    <w:rsid w:val="00E20EE4"/>
    <w:rsid w:val="00E22D1A"/>
    <w:rsid w:val="00E24CE8"/>
    <w:rsid w:val="00E2529F"/>
    <w:rsid w:val="00E2543C"/>
    <w:rsid w:val="00E264C1"/>
    <w:rsid w:val="00E27F38"/>
    <w:rsid w:val="00E3013C"/>
    <w:rsid w:val="00E3102C"/>
    <w:rsid w:val="00E32DD6"/>
    <w:rsid w:val="00E33267"/>
    <w:rsid w:val="00E34535"/>
    <w:rsid w:val="00E34DBA"/>
    <w:rsid w:val="00E351DC"/>
    <w:rsid w:val="00E40BC8"/>
    <w:rsid w:val="00E40E0F"/>
    <w:rsid w:val="00E418E7"/>
    <w:rsid w:val="00E44A72"/>
    <w:rsid w:val="00E469B2"/>
    <w:rsid w:val="00E47691"/>
    <w:rsid w:val="00E50FC3"/>
    <w:rsid w:val="00E51B45"/>
    <w:rsid w:val="00E51B85"/>
    <w:rsid w:val="00E52D5F"/>
    <w:rsid w:val="00E52DA1"/>
    <w:rsid w:val="00E544FD"/>
    <w:rsid w:val="00E54642"/>
    <w:rsid w:val="00E558AD"/>
    <w:rsid w:val="00E570E6"/>
    <w:rsid w:val="00E61D0A"/>
    <w:rsid w:val="00E6511D"/>
    <w:rsid w:val="00E65CFC"/>
    <w:rsid w:val="00E67407"/>
    <w:rsid w:val="00E70CE5"/>
    <w:rsid w:val="00E730B8"/>
    <w:rsid w:val="00E74B11"/>
    <w:rsid w:val="00E75E29"/>
    <w:rsid w:val="00E77ABF"/>
    <w:rsid w:val="00E77D43"/>
    <w:rsid w:val="00E82139"/>
    <w:rsid w:val="00E82468"/>
    <w:rsid w:val="00E83810"/>
    <w:rsid w:val="00E83B4D"/>
    <w:rsid w:val="00E85569"/>
    <w:rsid w:val="00E90FC9"/>
    <w:rsid w:val="00E921A7"/>
    <w:rsid w:val="00E930CC"/>
    <w:rsid w:val="00E9657E"/>
    <w:rsid w:val="00EA0384"/>
    <w:rsid w:val="00EA6A61"/>
    <w:rsid w:val="00EA7AEF"/>
    <w:rsid w:val="00EB0F0B"/>
    <w:rsid w:val="00EB1CE1"/>
    <w:rsid w:val="00EB32A2"/>
    <w:rsid w:val="00EB706E"/>
    <w:rsid w:val="00EB7478"/>
    <w:rsid w:val="00EC16C4"/>
    <w:rsid w:val="00EC1A84"/>
    <w:rsid w:val="00EC2DC2"/>
    <w:rsid w:val="00EC65D0"/>
    <w:rsid w:val="00EC73D6"/>
    <w:rsid w:val="00EC7AF5"/>
    <w:rsid w:val="00ED1048"/>
    <w:rsid w:val="00ED27D0"/>
    <w:rsid w:val="00ED3DAF"/>
    <w:rsid w:val="00ED5C64"/>
    <w:rsid w:val="00ED6A86"/>
    <w:rsid w:val="00ED7F05"/>
    <w:rsid w:val="00EE08C3"/>
    <w:rsid w:val="00EE47EC"/>
    <w:rsid w:val="00EE4DEC"/>
    <w:rsid w:val="00EE54FD"/>
    <w:rsid w:val="00EE5C91"/>
    <w:rsid w:val="00EF2975"/>
    <w:rsid w:val="00EF2F26"/>
    <w:rsid w:val="00EF391C"/>
    <w:rsid w:val="00EF3A6E"/>
    <w:rsid w:val="00EF4A7A"/>
    <w:rsid w:val="00EF5094"/>
    <w:rsid w:val="00EF722C"/>
    <w:rsid w:val="00F001E0"/>
    <w:rsid w:val="00F00672"/>
    <w:rsid w:val="00F019C4"/>
    <w:rsid w:val="00F02406"/>
    <w:rsid w:val="00F02521"/>
    <w:rsid w:val="00F03263"/>
    <w:rsid w:val="00F037AD"/>
    <w:rsid w:val="00F0444F"/>
    <w:rsid w:val="00F04A5A"/>
    <w:rsid w:val="00F05D3D"/>
    <w:rsid w:val="00F06579"/>
    <w:rsid w:val="00F14238"/>
    <w:rsid w:val="00F14934"/>
    <w:rsid w:val="00F14BBA"/>
    <w:rsid w:val="00F14BF9"/>
    <w:rsid w:val="00F15CBE"/>
    <w:rsid w:val="00F179D4"/>
    <w:rsid w:val="00F202AA"/>
    <w:rsid w:val="00F2067A"/>
    <w:rsid w:val="00F213CA"/>
    <w:rsid w:val="00F22D3B"/>
    <w:rsid w:val="00F25166"/>
    <w:rsid w:val="00F2563D"/>
    <w:rsid w:val="00F268E6"/>
    <w:rsid w:val="00F27414"/>
    <w:rsid w:val="00F27C91"/>
    <w:rsid w:val="00F31C32"/>
    <w:rsid w:val="00F322E9"/>
    <w:rsid w:val="00F3505F"/>
    <w:rsid w:val="00F36BAA"/>
    <w:rsid w:val="00F36BB7"/>
    <w:rsid w:val="00F46E32"/>
    <w:rsid w:val="00F55266"/>
    <w:rsid w:val="00F561BB"/>
    <w:rsid w:val="00F646A4"/>
    <w:rsid w:val="00F64F31"/>
    <w:rsid w:val="00F66B09"/>
    <w:rsid w:val="00F70EA5"/>
    <w:rsid w:val="00F71291"/>
    <w:rsid w:val="00F713D7"/>
    <w:rsid w:val="00F72550"/>
    <w:rsid w:val="00F72B92"/>
    <w:rsid w:val="00F74C3C"/>
    <w:rsid w:val="00F76689"/>
    <w:rsid w:val="00F855D8"/>
    <w:rsid w:val="00F90C3F"/>
    <w:rsid w:val="00F914F9"/>
    <w:rsid w:val="00F917A8"/>
    <w:rsid w:val="00F91EE4"/>
    <w:rsid w:val="00F95354"/>
    <w:rsid w:val="00F95F06"/>
    <w:rsid w:val="00FA1048"/>
    <w:rsid w:val="00FA233F"/>
    <w:rsid w:val="00FA2C2D"/>
    <w:rsid w:val="00FA4064"/>
    <w:rsid w:val="00FA61E6"/>
    <w:rsid w:val="00FA6BC4"/>
    <w:rsid w:val="00FA75B8"/>
    <w:rsid w:val="00FA7B3A"/>
    <w:rsid w:val="00FA7F0C"/>
    <w:rsid w:val="00FB55D5"/>
    <w:rsid w:val="00FB7F9E"/>
    <w:rsid w:val="00FC143C"/>
    <w:rsid w:val="00FC4D62"/>
    <w:rsid w:val="00FC62BE"/>
    <w:rsid w:val="00FC69F3"/>
    <w:rsid w:val="00FC7E0D"/>
    <w:rsid w:val="00FC7F8F"/>
    <w:rsid w:val="00FD11AB"/>
    <w:rsid w:val="00FD3635"/>
    <w:rsid w:val="00FD4906"/>
    <w:rsid w:val="00FD6D50"/>
    <w:rsid w:val="00FD79C5"/>
    <w:rsid w:val="00FF180E"/>
    <w:rsid w:val="00FF32BE"/>
    <w:rsid w:val="00FF4DD9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0804E"/>
  <w15:chartTrackingRefBased/>
  <w15:docId w15:val="{EC2F6767-7744-4F59-A61B-216B0BE82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60E1"/>
    <w:rPr>
      <w:rFonts w:ascii="Tahoma" w:hAnsi="Tahoma"/>
      <w:color w:val="000080"/>
      <w:lang w:eastAsia="en-US"/>
    </w:rPr>
  </w:style>
  <w:style w:type="paragraph" w:styleId="Ttulo1">
    <w:name w:val="heading 1"/>
    <w:basedOn w:val="Normal"/>
    <w:qFormat/>
    <w:rsid w:val="00703E81"/>
    <w:pPr>
      <w:keepNext/>
      <w:numPr>
        <w:numId w:val="1"/>
      </w:numPr>
      <w:ind w:left="289" w:hanging="289"/>
      <w:outlineLvl w:val="0"/>
    </w:pPr>
    <w:rPr>
      <w:b/>
      <w:bCs/>
      <w:color w:val="auto"/>
      <w:sz w:val="24"/>
    </w:rPr>
  </w:style>
  <w:style w:type="paragraph" w:styleId="Ttulo2">
    <w:name w:val="heading 2"/>
    <w:basedOn w:val="Normal"/>
    <w:qFormat/>
    <w:rsid w:val="00703E81"/>
    <w:pPr>
      <w:keepNext/>
      <w:numPr>
        <w:ilvl w:val="1"/>
        <w:numId w:val="1"/>
      </w:numPr>
      <w:outlineLvl w:val="1"/>
    </w:pPr>
    <w:rPr>
      <w:b/>
      <w:bCs/>
      <w:color w:val="auto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sz w:val="28"/>
    </w:rPr>
  </w:style>
  <w:style w:type="paragraph" w:styleId="Ttulo4">
    <w:name w:val="heading 4"/>
    <w:basedOn w:val="Normal"/>
    <w:next w:val="Normal"/>
    <w:qFormat/>
    <w:pPr>
      <w:keepNext/>
      <w:ind w:left="36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b/>
      <w:color w:val="FF0000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b/>
      <w:color w:val="000000"/>
      <w:sz w:val="16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Times New Roman" w:hAnsi="Times New Roman"/>
      <w:b/>
      <w:color w:val="auto"/>
      <w:sz w:val="16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color w:val="FF0000"/>
      <w:sz w:val="16"/>
    </w:rPr>
  </w:style>
  <w:style w:type="paragraph" w:styleId="Ttulo9">
    <w:name w:val="heading 9"/>
    <w:basedOn w:val="Normal"/>
    <w:next w:val="Normal"/>
    <w:qFormat/>
    <w:pPr>
      <w:keepNext/>
      <w:spacing w:before="120" w:after="120"/>
      <w:jc w:val="center"/>
      <w:outlineLvl w:val="8"/>
    </w:pPr>
    <w:rPr>
      <w:b/>
      <w:sz w:val="32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  <w:style w:type="paragraph" w:customStyle="1" w:styleId="DBTTitNvel4">
    <w:name w:val="DBT Tit Nível 4"/>
    <w:rsid w:val="00983C9A"/>
    <w:pPr>
      <w:spacing w:before="200" w:after="200"/>
    </w:pPr>
    <w:rPr>
      <w:rFonts w:ascii="Arial" w:hAnsi="Arial"/>
      <w:b/>
    </w:rPr>
  </w:style>
  <w:style w:type="paragraph" w:customStyle="1" w:styleId="DBTTitNvel1">
    <w:name w:val="DBT Tit Nível 1"/>
    <w:autoRedefine/>
    <w:rsid w:val="00983C9A"/>
    <w:pPr>
      <w:numPr>
        <w:numId w:val="37"/>
      </w:numPr>
      <w:spacing w:before="200" w:after="200"/>
    </w:pPr>
    <w:rPr>
      <w:rFonts w:ascii="Arial" w:hAnsi="Arial"/>
      <w:b/>
      <w:sz w:val="22"/>
    </w:rPr>
  </w:style>
  <w:style w:type="paragraph" w:customStyle="1" w:styleId="DBTNormal">
    <w:name w:val="DBT Normal"/>
    <w:rsid w:val="00983C9A"/>
    <w:pPr>
      <w:ind w:firstLine="576"/>
      <w:jc w:val="both"/>
    </w:pPr>
    <w:rPr>
      <w:rFonts w:ascii="Arial" w:hAnsi="Arial"/>
      <w:lang w:eastAsia="en-US"/>
    </w:rPr>
  </w:style>
  <w:style w:type="paragraph" w:customStyle="1" w:styleId="StyleDBTNormalFirstline019">
    <w:name w:val="Style DBT Normal + First line:  019&quot;"/>
    <w:basedOn w:val="DBTNormal"/>
    <w:rsid w:val="00A640D3"/>
    <w:pPr>
      <w:ind w:left="720" w:firstLine="274"/>
    </w:pPr>
  </w:style>
  <w:style w:type="paragraph" w:styleId="Cabealho">
    <w:name w:val="header"/>
    <w:basedOn w:val="Normal"/>
    <w:rsid w:val="000C62B6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0C62B6"/>
    <w:pPr>
      <w:tabs>
        <w:tab w:val="center" w:pos="4320"/>
        <w:tab w:val="right" w:pos="8640"/>
      </w:tabs>
    </w:pPr>
  </w:style>
  <w:style w:type="character" w:styleId="Hyperlink">
    <w:name w:val="Hyperlink"/>
    <w:basedOn w:val="Fontepargpadro"/>
    <w:uiPriority w:val="99"/>
    <w:rsid w:val="000C62B6"/>
    <w:rPr>
      <w:color w:val="0000FF"/>
      <w:u w:val="single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rFonts w:ascii="Arial" w:hAnsi="Arial"/>
      <w:color w:val="auto"/>
      <w:sz w:val="22"/>
    </w:rPr>
  </w:style>
  <w:style w:type="paragraph" w:styleId="Sumrio1">
    <w:name w:val="toc 1"/>
    <w:basedOn w:val="Normal"/>
    <w:next w:val="Normal"/>
    <w:link w:val="Sumrio1Char"/>
    <w:autoRedefine/>
    <w:uiPriority w:val="39"/>
    <w:rsid w:val="00FD79C5"/>
    <w:pPr>
      <w:tabs>
        <w:tab w:val="left" w:pos="284"/>
        <w:tab w:val="right" w:leader="dot" w:pos="9515"/>
      </w:tabs>
      <w:spacing w:before="120" w:after="120"/>
    </w:pPr>
    <w:rPr>
      <w:rFonts w:ascii="Arial" w:hAnsi="Arial"/>
      <w:b/>
      <w:bCs/>
      <w:caps/>
      <w:color w:val="auto"/>
    </w:rPr>
  </w:style>
  <w:style w:type="character" w:customStyle="1" w:styleId="Sumrio1Char">
    <w:name w:val="Sumário 1 Char"/>
    <w:basedOn w:val="Fontepargpadro"/>
    <w:link w:val="Sumrio1"/>
    <w:rsid w:val="00FD79C5"/>
    <w:rPr>
      <w:rFonts w:ascii="Arial" w:hAnsi="Arial"/>
      <w:b/>
      <w:bCs/>
      <w:caps/>
      <w:lang w:val="pt-BR" w:eastAsia="en-US" w:bidi="ar-SA"/>
    </w:rPr>
  </w:style>
  <w:style w:type="paragraph" w:styleId="Sumrio2">
    <w:name w:val="toc 2"/>
    <w:basedOn w:val="Normal"/>
    <w:next w:val="Normal"/>
    <w:autoRedefine/>
    <w:uiPriority w:val="39"/>
    <w:rsid w:val="00FD79C5"/>
    <w:pPr>
      <w:tabs>
        <w:tab w:val="left" w:pos="450"/>
        <w:tab w:val="right" w:leader="dot" w:pos="9515"/>
      </w:tabs>
      <w:spacing w:before="60" w:after="60"/>
    </w:pPr>
    <w:rPr>
      <w:rFonts w:ascii="Arial" w:hAnsi="Arial"/>
      <w:color w:val="auto"/>
    </w:rPr>
  </w:style>
  <w:style w:type="paragraph" w:styleId="Sumrio3">
    <w:name w:val="toc 3"/>
    <w:basedOn w:val="Normal"/>
    <w:next w:val="Normal"/>
    <w:autoRedefine/>
    <w:uiPriority w:val="39"/>
    <w:rsid w:val="00FD79C5"/>
    <w:pPr>
      <w:spacing w:before="60" w:after="60"/>
      <w:ind w:left="403"/>
    </w:pPr>
    <w:rPr>
      <w:rFonts w:ascii="Arial" w:hAnsi="Arial"/>
      <w:iCs/>
      <w:color w:val="auto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rFonts w:ascii="Times New Roman" w:hAnsi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rFonts w:ascii="Times New Roman" w:hAnsi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rFonts w:ascii="Times New Roman" w:hAnsi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rFonts w:ascii="Times New Roman" w:hAnsi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rFonts w:ascii="Times New Roman" w:hAnsi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rFonts w:ascii="Times New Roman" w:hAnsi="Times New Roman"/>
      <w:sz w:val="18"/>
      <w:szCs w:val="18"/>
    </w:rPr>
  </w:style>
  <w:style w:type="table" w:styleId="Tabelacomgrade">
    <w:name w:val="Table Grid"/>
    <w:basedOn w:val="Tabelanormal"/>
    <w:rsid w:val="00195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BTTitNvel2">
    <w:name w:val="DBT Tit Nível 2"/>
    <w:basedOn w:val="Normal"/>
    <w:rsid w:val="00983C9A"/>
    <w:pPr>
      <w:numPr>
        <w:ilvl w:val="1"/>
        <w:numId w:val="37"/>
      </w:numPr>
      <w:spacing w:before="200" w:after="200"/>
      <w:jc w:val="both"/>
    </w:pPr>
    <w:rPr>
      <w:rFonts w:ascii="Arial" w:hAnsi="Arial"/>
      <w:b/>
      <w:color w:val="auto"/>
      <w:lang w:eastAsia="pt-BR"/>
    </w:rPr>
  </w:style>
  <w:style w:type="paragraph" w:customStyle="1" w:styleId="DBTTitNvel3">
    <w:name w:val="DBT Tit Nível 3"/>
    <w:basedOn w:val="Normal"/>
    <w:rsid w:val="00983C9A"/>
    <w:pPr>
      <w:numPr>
        <w:ilvl w:val="2"/>
        <w:numId w:val="37"/>
      </w:numPr>
      <w:spacing w:before="200" w:after="200"/>
      <w:jc w:val="both"/>
    </w:pPr>
    <w:rPr>
      <w:rFonts w:ascii="Arial" w:hAnsi="Arial"/>
      <w:b/>
      <w:color w:val="auto"/>
      <w:lang w:eastAsia="pt-BR"/>
    </w:rPr>
  </w:style>
  <w:style w:type="paragraph" w:styleId="Partesuperior-zdoformulrio">
    <w:name w:val="HTML Top of Form"/>
    <w:basedOn w:val="Normal"/>
    <w:next w:val="Normal"/>
    <w:hidden/>
    <w:rsid w:val="00C77747"/>
    <w:pPr>
      <w:pBdr>
        <w:bottom w:val="single" w:sz="6" w:space="1" w:color="auto"/>
      </w:pBdr>
      <w:jc w:val="center"/>
    </w:pPr>
    <w:rPr>
      <w:rFonts w:ascii="Arial" w:hAnsi="Arial" w:cs="Arial"/>
      <w:vanish/>
      <w:color w:val="auto"/>
      <w:sz w:val="16"/>
      <w:szCs w:val="16"/>
      <w:lang w:val="en-US"/>
    </w:rPr>
  </w:style>
  <w:style w:type="paragraph" w:styleId="Parteinferiordoformulrio">
    <w:name w:val="HTML Bottom of Form"/>
    <w:basedOn w:val="Normal"/>
    <w:next w:val="Normal"/>
    <w:hidden/>
    <w:rsid w:val="00C77747"/>
    <w:pPr>
      <w:pBdr>
        <w:top w:val="single" w:sz="6" w:space="1" w:color="auto"/>
      </w:pBdr>
      <w:jc w:val="center"/>
    </w:pPr>
    <w:rPr>
      <w:rFonts w:ascii="Arial" w:hAnsi="Arial" w:cs="Arial"/>
      <w:vanish/>
      <w:color w:val="auto"/>
      <w:sz w:val="16"/>
      <w:szCs w:val="16"/>
      <w:lang w:val="en-US"/>
    </w:rPr>
  </w:style>
  <w:style w:type="paragraph" w:styleId="Textodebalo">
    <w:name w:val="Balloon Text"/>
    <w:basedOn w:val="Normal"/>
    <w:semiHidden/>
    <w:rsid w:val="00406F16"/>
    <w:rPr>
      <w:rFonts w:cs="Tahoma"/>
      <w:sz w:val="16"/>
      <w:szCs w:val="16"/>
    </w:rPr>
  </w:style>
  <w:style w:type="paragraph" w:customStyle="1" w:styleId="StyleVerdana8ptBoldLeft19cm">
    <w:name w:val="Style Verdana 8 pt Bold Left:  19 cm"/>
    <w:basedOn w:val="Normal"/>
    <w:rsid w:val="00BD66A6"/>
    <w:pPr>
      <w:ind w:left="1080"/>
    </w:pPr>
    <w:rPr>
      <w:rFonts w:ascii="Verdana" w:hAnsi="Verdana"/>
      <w:b/>
      <w:bCs/>
      <w:color w:val="auto"/>
      <w:sz w:val="16"/>
    </w:rPr>
  </w:style>
  <w:style w:type="paragraph" w:customStyle="1" w:styleId="DBTrans2">
    <w:name w:val="DBTrans2"/>
    <w:basedOn w:val="Normal"/>
    <w:rsid w:val="00BD66A6"/>
    <w:pPr>
      <w:ind w:left="1438" w:hanging="1296"/>
    </w:pPr>
    <w:rPr>
      <w:b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2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lazedemo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wmf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unosilvabos\Downloads\Anexo-SGI-11%20-%20Relat&#243;rio%20de%20Teste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Anexo-SGI-11 - Relatório de Teste</Template>
  <TotalTime>116</TotalTime>
  <Pages>7</Pages>
  <Words>563</Words>
  <Characters>3045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Teste</vt:lpstr>
      <vt:lpstr>Em primeiro lugar:</vt:lpstr>
    </vt:vector>
  </TitlesOfParts>
  <Company>DBA</Company>
  <LinksUpToDate>false</LinksUpToDate>
  <CharactersWithSpaces>3601</CharactersWithSpaces>
  <SharedDoc>false</SharedDoc>
  <HLinks>
    <vt:vector size="60" baseType="variant">
      <vt:variant>
        <vt:i4>1703992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_Toc283818859</vt:lpwstr>
      </vt:variant>
      <vt:variant>
        <vt:i4>1703992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_Toc283818858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_Toc283818857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_Toc283818856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_Toc283818855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_Toc283818854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_Toc283818853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_Toc283818852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_Toc283818851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_Toc283818850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Teste</dc:title>
  <dc:subject/>
  <dc:creator>Bruno Silva (ODS)</dc:creator>
  <cp:keywords/>
  <cp:lastModifiedBy>CV Bruno Silva (CISCEA - ODS)</cp:lastModifiedBy>
  <cp:revision>4</cp:revision>
  <cp:lastPrinted>2008-06-06T14:08:00Z</cp:lastPrinted>
  <dcterms:created xsi:type="dcterms:W3CDTF">2023-06-06T10:47:00Z</dcterms:created>
  <dcterms:modified xsi:type="dcterms:W3CDTF">2023-06-06T12:43:00Z</dcterms:modified>
</cp:coreProperties>
</file>